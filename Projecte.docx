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itle"/>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TOAHeading"/>
            </w:pPr>
            <w:r>
              <w:t>Projecte final</w:t>
            </w:r>
          </w:p>
          <w:p w14:paraId="2DCB89F9" w14:textId="139297CD" w:rsidR="00B82BB3" w:rsidRDefault="00B82BB3" w:rsidP="00B82BB3">
            <w:pPr>
              <w:pStyle w:val="TOC1"/>
              <w:rPr>
                <w:lang w:eastAsia="en-US"/>
              </w:rPr>
            </w:pPr>
          </w:p>
          <w:p w14:paraId="59DDDDB1" w14:textId="54AC6474" w:rsidR="00B82BB3" w:rsidRDefault="00B82BB3" w:rsidP="00B82BB3">
            <w:pPr>
              <w:pStyle w:val="TOC1"/>
              <w:rPr>
                <w:lang w:eastAsia="en-US"/>
              </w:rPr>
            </w:pPr>
          </w:p>
          <w:p w14:paraId="1106C437" w14:textId="5FD5348C" w:rsidR="00B82BB3" w:rsidRDefault="00B82BB3" w:rsidP="00B82BB3">
            <w:pPr>
              <w:pStyle w:val="TOC1"/>
              <w:rPr>
                <w:lang w:eastAsia="en-US"/>
              </w:rPr>
            </w:pPr>
          </w:p>
          <w:p w14:paraId="4BA2363D" w14:textId="43D14E7A" w:rsidR="00DD12AF" w:rsidRDefault="00DD12AF" w:rsidP="00B82BB3">
            <w:pPr>
              <w:pStyle w:val="TO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NoSpacing"/>
        <w:sectPr w:rsidR="00261604" w:rsidRPr="00DD12AF" w:rsidSect="00DD12AF">
          <w:headerReference w:type="default" r:id="rId13"/>
          <w:footerReference w:type="even" r:id="rId14"/>
          <w:footerReference w:type="default" r:id="rId15"/>
          <w:pgSz w:w="12240" w:h="15840"/>
          <w:pgMar w:top="360" w:right="360" w:bottom="360" w:left="360" w:header="360" w:footer="360" w:gutter="0"/>
          <w:cols w:space="720"/>
          <w:docGrid w:linePitch="360"/>
        </w:sectPr>
      </w:pPr>
    </w:p>
    <w:p w14:paraId="0707DA34" w14:textId="5C4EAC47" w:rsidR="00473094" w:rsidRDefault="00594C02" w:rsidP="00473094">
      <w:pPr>
        <w:pStyle w:val="Heading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ability</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avoid</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yet</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getting</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roofErr w:type="spellEnd"/>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evitar fer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però acabar</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feina</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537435B4" w14:textId="77777777" w:rsidR="004A1027" w:rsidRDefault="004A1027" w:rsidP="004A1027">
      <w:pPr>
        <w:pStyle w:val="Heading1"/>
      </w:pPr>
      <w:r>
        <w:lastRenderedPageBreak/>
        <w:t>Introducció</w:t>
      </w:r>
    </w:p>
    <w:p w14:paraId="27F1C8DB" w14:textId="77777777" w:rsidR="004A1027" w:rsidRDefault="004A1027" w:rsidP="004A1027">
      <w:r>
        <w:t>Aquest document defineix el projecte de software de -nomApp- i la defineix en la seva totalitat: Així doncs aquest document serà útil per entendre l’aplicació i el projecte; a més podria servir per implementar-hi noves modificacions o actualitzacions.</w:t>
      </w:r>
    </w:p>
    <w:p w14:paraId="01B351E7" w14:textId="77777777" w:rsidR="004A1027" w:rsidRDefault="004A1027" w:rsidP="004A1027">
      <w:r>
        <w:t>El projecte consisteix en crear un aplicació multi plataforma que solucioni algun problema empresarial i que pugui interessar o en solucionar un problema per la societat.</w:t>
      </w:r>
    </w:p>
    <w:p w14:paraId="5759C450" w14:textId="0DA38F4F" w:rsidR="004A1027" w:rsidRDefault="004A1027" w:rsidP="004A1027">
      <w:r>
        <w:t>En el nostre cas solucionem un problema de la comunitat.</w:t>
      </w:r>
    </w:p>
    <w:p w14:paraId="3FE228BA" w14:textId="77777777" w:rsidR="004A1027" w:rsidRDefault="004A1027" w:rsidP="004A1027">
      <w:r w:rsidRPr="004A1027">
        <w:rPr>
          <w:rStyle w:val="TitleChar"/>
        </w:rPr>
        <w:t>Origen de la idea</w:t>
      </w:r>
    </w:p>
    <w:p w14:paraId="62412C6D" w14:textId="77777777" w:rsidR="004A1027" w:rsidRDefault="004A1027" w:rsidP="004A1027">
      <w:r>
        <w:t>En les dates en que està realitzat aquest projecte, hi ha una pandèmia global, moltes empreses han tancat i tenen pèrdues, però això no significa que no sorgeixin oportunitats de mercat, hi ha moltes empreses com Netflix, Twitch, entre d’altres que s’estan lucrant molt ja que la gent en aquests mals dies necessita entreteniment.</w:t>
      </w:r>
    </w:p>
    <w:p w14:paraId="56BD869D" w14:textId="65AE9BED" w:rsidR="004A1027" w:rsidRDefault="004A1027" w:rsidP="004A1027">
      <w:r>
        <w:t>D’aquí sorgeix la nostre idea, les empreses que més han crescut en aquest temps han set les de videojocs i les plataformes de reproducció de contingut, ja siguin pel·lícules, series o contingut personal. Així doncs vam pensar que no hi ha millor manera que gaudir una sèrie metres la comentes amb els teus amics o familiars.</w:t>
      </w:r>
    </w:p>
    <w:p w14:paraId="29CD1027" w14:textId="60F706C6" w:rsidR="004A1027" w:rsidRDefault="004A1027" w:rsidP="004A1027">
      <w:pPr>
        <w:pStyle w:val="Title"/>
      </w:pPr>
      <w:r>
        <w:t>Què és -NomApp-</w:t>
      </w:r>
    </w:p>
    <w:p w14:paraId="3AF15F8A" w14:textId="77777777" w:rsidR="004A1027" w:rsidRDefault="004A1027" w:rsidP="004A1027">
      <w:r>
        <w:t>La nostra idea de projecte consisteix en solucionar un problema que ha sorgit gràcies a la tecnologia. Avui en dia els servies d’streaming o el contingut amb format vídeo són els més consumits per la gent. Així doncs vam pensar en una idea que ens permetés poder mirar aquests serveis amb els teus amics.</w:t>
      </w:r>
    </w:p>
    <w:p w14:paraId="58EB13E3" w14:textId="400A6AD4" w:rsidR="004A1027" w:rsidRDefault="004A1027" w:rsidP="004A1027">
      <w:r>
        <w:t xml:space="preserve">-nomapp- serveix exactament per això, per poder crear un grup on reproduir-hi un </w:t>
      </w:r>
      <w:r>
        <w:t>vídeo</w:t>
      </w:r>
      <w:r>
        <w:t xml:space="preserve"> d’algun servei com Youtube. A més es podrà xerrar amb ells via xat per comentar qualsevol detall.</w:t>
      </w:r>
    </w:p>
    <w:p w14:paraId="4D66D4BD" w14:textId="12A344FA" w:rsidR="004A1027" w:rsidRDefault="004A1027" w:rsidP="004A1027">
      <w:r>
        <w:t>L’objectiu de la nostre aplicació es crear un servei gratuït on tothom qui vulgui pugui veure i comentar el mateix contingut fent així més interessant aquest i poder tenir més opinions i punts de vista.</w:t>
      </w:r>
    </w:p>
    <w:p w14:paraId="1C99DB4D" w14:textId="77777777" w:rsidR="004A1027" w:rsidRDefault="004A1027" w:rsidP="004A1027"/>
    <w:p w14:paraId="662DEA02" w14:textId="36ED94DA" w:rsidR="004A1027" w:rsidRDefault="004A1027" w:rsidP="004A1027">
      <w:r>
        <w:br w:type="page"/>
      </w:r>
    </w:p>
    <w:p w14:paraId="69F9D005" w14:textId="491C852D" w:rsidR="00473094" w:rsidRDefault="000F7F33" w:rsidP="000F7F33">
      <w:pPr>
        <w:pStyle w:val="Heading1"/>
      </w:pPr>
      <w:r>
        <w:lastRenderedPageBreak/>
        <w:t>Estudi de viabilitat</w:t>
      </w:r>
    </w:p>
    <w:p w14:paraId="7FC5C59C" w14:textId="116D457F" w:rsidR="000F7F33" w:rsidRDefault="000F7F33" w:rsidP="000F7F33">
      <w:pPr>
        <w:pStyle w:val="Title"/>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itle"/>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android que es pot trobar al Google Play on es pot veure Netflix, Youtube,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7679409C" w14:textId="24B09EEE" w:rsidR="00C01D57" w:rsidRDefault="00C01D57" w:rsidP="00C01D57"/>
    <w:p w14:paraId="26CDD420" w14:textId="77777777" w:rsidR="00C01D57" w:rsidRDefault="00C01D57" w:rsidP="00C01D57"/>
    <w:p w14:paraId="512BDF80" w14:textId="77777777" w:rsidR="00C01D57" w:rsidRDefault="00C01D57">
      <w:pPr>
        <w:spacing w:before="200" w:after="200" w:line="276" w:lineRule="auto"/>
        <w:jc w:val="left"/>
      </w:pPr>
      <w:r>
        <w:br w:type="page"/>
      </w:r>
    </w:p>
    <w:p w14:paraId="1335D60E" w14:textId="413CB656"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17" w:history="1">
        <w:r w:rsidRPr="003A480B">
          <w:rPr>
            <w:rStyle w:val="Hyperlink"/>
          </w:rPr>
          <w:t>whatch2gether</w:t>
        </w:r>
      </w:hyperlink>
      <w:r>
        <w:t xml:space="preserve"> que és un servei web. És molt similar a Rave, pots crear una sala i mirar Netflix, youtube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cytube, NetflixParty, &amp;chill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0" w:history="1">
        <w:r w:rsidRPr="00CD5377">
          <w:rPr>
            <w:rStyle w:val="Hyperlink"/>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itle"/>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ListParagraph"/>
        <w:numPr>
          <w:ilvl w:val="0"/>
          <w:numId w:val="2"/>
        </w:numPr>
      </w:pPr>
      <w:r>
        <w:t>Demanar un crèdit al banc és una de les opcions més fàcils i que més s’utilitzen en el sector empresarial.</w:t>
      </w:r>
    </w:p>
    <w:p w14:paraId="3D4BD198" w14:textId="672CC5BB" w:rsidR="0031646C" w:rsidRDefault="0031646C" w:rsidP="0031646C">
      <w:pPr>
        <w:pStyle w:val="ListParagraph"/>
        <w:numPr>
          <w:ilvl w:val="0"/>
          <w:numId w:val="2"/>
        </w:numPr>
      </w:pPr>
      <w:r>
        <w:t xml:space="preserve">‘Business Angels’;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ListParagraph"/>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ListParagraph"/>
        <w:numPr>
          <w:ilvl w:val="0"/>
          <w:numId w:val="2"/>
        </w:numPr>
      </w:pPr>
      <w:r>
        <w:t xml:space="preserve">Incubadores de ‘startups’. Hi ha una gran quantitat d’institucions que s’encarreguen </w:t>
      </w:r>
      <w:r w:rsidR="0028470B">
        <w:t>d’accelerar</w:t>
      </w:r>
      <w:r>
        <w:t xml:space="preserve"> el </w:t>
      </w:r>
      <w:r w:rsidR="0028470B">
        <w:t>creixement</w:t>
      </w:r>
      <w:r>
        <w:t xml:space="preserve"> de starups. Molts bancs ofereixen aquest programa però també hi ha empreses privades que s’hi dediquen.</w:t>
      </w:r>
    </w:p>
    <w:p w14:paraId="35F3DAA2" w14:textId="2A12F758" w:rsidR="0031646C" w:rsidRDefault="0031646C" w:rsidP="0031646C">
      <w:pPr>
        <w:pStyle w:val="ListParagraph"/>
        <w:numPr>
          <w:ilvl w:val="0"/>
          <w:numId w:val="2"/>
        </w:numPr>
      </w:pPr>
      <w:r>
        <w:t xml:space="preserve">Campanyes de crownfunding.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ListParagraph"/>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6C3C2C70" w:rsidR="00AF0623" w:rsidRDefault="00230A0F" w:rsidP="00F51E16">
      <w:r>
        <w:rPr>
          <w:noProof/>
          <w:lang w:val="es-ES" w:eastAsia="es-ES"/>
        </w:rPr>
        <w:drawing>
          <wp:anchor distT="0" distB="0" distL="114300" distR="114300" simplePos="0" relativeHeight="251667456" behindDoc="0" locked="0" layoutInCell="1" allowOverlap="1" wp14:anchorId="22DD2EC6" wp14:editId="60B72487">
            <wp:simplePos x="0" y="0"/>
            <wp:positionH relativeFrom="margin">
              <wp:align>center</wp:align>
            </wp:positionH>
            <wp:positionV relativeFrom="paragraph">
              <wp:posOffset>1021715</wp:posOffset>
            </wp:positionV>
            <wp:extent cx="5209540" cy="3505200"/>
            <wp:effectExtent l="0" t="0" r="0" b="0"/>
            <wp:wrapThrough wrapText="bothSides">
              <wp:wrapPolygon edited="0">
                <wp:start x="0" y="0"/>
                <wp:lineTo x="0" y="21483"/>
                <wp:lineTo x="21484" y="21483"/>
                <wp:lineTo x="2148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172"/>
                    <a:stretch/>
                  </pic:blipFill>
                  <pic:spPr bwMode="auto">
                    <a:xfrm>
                      <a:off x="0" y="0"/>
                      <a:ext cx="520954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3DBA456" w:rsidR="004A20B3" w:rsidRDefault="00A36D97" w:rsidP="00F51E16">
      <w:r>
        <w:lastRenderedPageBreak/>
        <w:t xml:space="preserve"> </w:t>
      </w:r>
    </w:p>
    <w:p w14:paraId="437A4E8A" w14:textId="4CE1C79B" w:rsidR="003C01B9" w:rsidRDefault="00C9379C" w:rsidP="00F51E16">
      <w:r>
        <w:rPr>
          <w:noProof/>
          <w:lang w:val="es-ES" w:eastAsia="es-ES"/>
        </w:rPr>
        <w:drawing>
          <wp:anchor distT="0" distB="0" distL="114300" distR="114300" simplePos="0" relativeHeight="251666432" behindDoc="0" locked="0" layoutInCell="1" allowOverlap="1" wp14:anchorId="5B04E596" wp14:editId="6EDC70AB">
            <wp:simplePos x="0" y="0"/>
            <wp:positionH relativeFrom="margin">
              <wp:posOffset>-603885</wp:posOffset>
            </wp:positionH>
            <wp:positionV relativeFrom="paragraph">
              <wp:posOffset>0</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24AE46E0"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La més rentable és fer una tarifa mensual però hem estudiat la situació i creiem que és millor fer la aplicació gratuïta i posar anuncis (sense abusar) ja que si anem al Google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‘premium’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Google Adsense, </w:t>
      </w:r>
      <w:r w:rsidR="00FC3F6B">
        <w:t>la variant de google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0C8E0453" w:rsidR="009F0F84" w:rsidRDefault="00A17AAC" w:rsidP="00C9379C">
      <w:r>
        <w:t>Tot hi això encara ens queda per cobrir la inversió inicial, que son 4.769€. Suposarem que volem recuperar la inversió en un any, hauríem de generar 397’41€ al mes per fer-ho. Per comprovar quantes visualitzacions necessitaríem tornem a fer una regla de tres.</w:t>
      </w:r>
    </w:p>
    <w:p w14:paraId="2FD94388" w14:textId="6D004880" w:rsidR="00A17AAC" w:rsidRDefault="00A17AAC" w:rsidP="00A17AAC">
      <w:r>
        <w:t xml:space="preserve">1000 </w:t>
      </w:r>
      <w:r>
        <w:sym w:font="Wingdings" w:char="F0E0"/>
      </w:r>
      <w:r>
        <w:t xml:space="preserve"> 3€</w:t>
      </w:r>
      <w:r>
        <w:tab/>
      </w:r>
      <w:r>
        <w:tab/>
      </w:r>
      <w:r>
        <w:tab/>
      </w:r>
      <w:r w:rsidR="00BA605B">
        <w:t>397’41</w:t>
      </w:r>
      <w:r>
        <w:t xml:space="preserve"> * 1000 / 3 = </w:t>
      </w:r>
      <w:r w:rsidR="00BA605B">
        <w:t>132.470</w:t>
      </w:r>
    </w:p>
    <w:p w14:paraId="3D008D4D" w14:textId="0AEA168A" w:rsidR="00A17AAC" w:rsidRDefault="00A17AAC" w:rsidP="00A17AAC">
      <w:r>
        <w:t xml:space="preserve">X </w:t>
      </w:r>
      <w:r>
        <w:sym w:font="Wingdings" w:char="F0E0"/>
      </w:r>
      <w:r>
        <w:t xml:space="preserve"> </w:t>
      </w:r>
      <w:r w:rsidR="00BA605B">
        <w:t>397’41</w:t>
      </w:r>
      <w:r>
        <w:t xml:space="preserve">€ </w:t>
      </w:r>
      <w:r>
        <w:tab/>
      </w:r>
    </w:p>
    <w:p w14:paraId="2D258724" w14:textId="02A70069" w:rsidR="00A17AAC" w:rsidRDefault="00BA605B" w:rsidP="00C9379C">
      <w:r>
        <w:t>Hem contat que necessitem 132.470 visualitzacions mensuals per cobrir aquest cost. Si tornem a contar que el mes té 30 dies, són 4.415’66 visualitzacions diàries, si cada usuari veu 3 anuncis, aproximadament necessitem 1.472 usuaris diaris més per poder cobrir la inversió inicial.</w:t>
      </w:r>
    </w:p>
    <w:p w14:paraId="31A3C10B" w14:textId="24198721" w:rsidR="00BA605B" w:rsidRDefault="00BA605B" w:rsidP="00C9379C">
      <w:r>
        <w:t xml:space="preserve">Si sumem els usuaris que necessitem per cobrir els costos fixes i la inversió inicial, ens surt que necessitem un total de </w:t>
      </w:r>
      <w:r w:rsidRPr="00BA605B">
        <w:rPr>
          <w:b/>
          <w:bCs/>
        </w:rPr>
        <w:t>2065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5">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13E1BAC1" w14:textId="1070B5B9" w:rsidR="00850F90" w:rsidRPr="00850F90" w:rsidRDefault="000C3695" w:rsidP="006B0BFE">
      <w:pPr>
        <w:pStyle w:val="Title"/>
      </w:pPr>
      <w:r>
        <w:lastRenderedPageBreak/>
        <w:t>Viabilitat Política</w:t>
      </w:r>
      <w:r w:rsidR="0017757D">
        <w:t xml:space="preserve"> i Legal</w:t>
      </w:r>
    </w:p>
    <w:p w14:paraId="7074E802" w14:textId="1D8CC09F" w:rsidR="000C3695" w:rsidRDefault="000C3695" w:rsidP="006B0BFE">
      <w:pPr>
        <w:spacing w:before="200" w:after="200" w:line="276" w:lineRule="auto"/>
      </w:pPr>
      <w:r>
        <w:t xml:space="preserve">En el nostre cas, </w:t>
      </w:r>
      <w:r w:rsidR="006B0BFE">
        <w:t>fem</w:t>
      </w:r>
      <w:r>
        <w:t xml:space="preserve"> servir vídeos de la plataforma</w:t>
      </w:r>
      <w:r w:rsidR="006B0BFE">
        <w:t xml:space="preserve"> de</w:t>
      </w:r>
      <w:r>
        <w:t xml:space="preserve"> youtube. Per poder fer servir la plataforma de youtube hem de acreditar que som una empresa i firmar el contracte que en</w:t>
      </w:r>
      <w:r w:rsidR="00850F90">
        <w:t>s proporcion</w:t>
      </w:r>
      <w:r w:rsidR="006B0BFE">
        <w:t>en ells mateixos</w:t>
      </w:r>
      <w:r w:rsidR="00850F90">
        <w:t>.</w:t>
      </w:r>
    </w:p>
    <w:p w14:paraId="0D9A20A5" w14:textId="4C5666DD" w:rsidR="00850F90" w:rsidRDefault="00850F90" w:rsidP="006B0BFE">
      <w:pPr>
        <w:spacing w:before="200" w:after="200" w:line="276" w:lineRule="auto"/>
      </w:pPr>
      <w:r>
        <w:t>Totes les clàusules d</w:t>
      </w:r>
      <w:r w:rsidR="006B0BFE">
        <w:t>’aquest</w:t>
      </w:r>
      <w:r>
        <w:t xml:space="preserve"> contracte les podem trobar en la </w:t>
      </w:r>
      <w:r w:rsidR="006B0BFE">
        <w:t>següent</w:t>
      </w:r>
      <w:r>
        <w:t xml:space="preserve"> pàgina: </w:t>
      </w:r>
      <w:hyperlink r:id="rId27" w:history="1">
        <w:r w:rsidRPr="00850F90">
          <w:rPr>
            <w:rStyle w:val="Hyperlink"/>
          </w:rPr>
          <w:t>Clausules de Youtube.</w:t>
        </w:r>
      </w:hyperlink>
    </w:p>
    <w:p w14:paraId="66C6258F" w14:textId="2087ED7F" w:rsidR="00850F90" w:rsidRDefault="006B0BFE" w:rsidP="006B0BFE">
      <w:pPr>
        <w:spacing w:before="200" w:after="200" w:line="276" w:lineRule="auto"/>
      </w:pPr>
      <w:r>
        <w:t>També</w:t>
      </w:r>
      <w:r w:rsidR="00850F90">
        <w:t xml:space="preserve"> farem ús del SDK de Android Studio que pertany a google. Per poder fer servir l’android Studio hem d’acceptar tots els termes d’ús i condicions del producte. Tots els termes estan explicats al </w:t>
      </w:r>
      <w:r>
        <w:t>següent</w:t>
      </w:r>
      <w:r w:rsidR="00850F90">
        <w:t xml:space="preserve"> enllaç:</w:t>
      </w:r>
    </w:p>
    <w:p w14:paraId="7956392E" w14:textId="74112CF9" w:rsidR="00850F90" w:rsidRDefault="00807AFC" w:rsidP="006B0BFE">
      <w:pPr>
        <w:spacing w:before="200" w:after="200" w:line="276" w:lineRule="auto"/>
      </w:pPr>
      <w:hyperlink r:id="rId28" w:history="1">
        <w:r w:rsidR="00850F90" w:rsidRPr="00850F90">
          <w:rPr>
            <w:rStyle w:val="Hyperlink"/>
          </w:rPr>
          <w:t>Termes d’ús i condicions de Android Studio</w:t>
        </w:r>
      </w:hyperlink>
    </w:p>
    <w:p w14:paraId="32329B1B" w14:textId="4AA4D87F" w:rsidR="000C3695" w:rsidRDefault="0017757D" w:rsidP="006B0BFE">
      <w:pPr>
        <w:spacing w:before="200" w:after="200" w:line="276" w:lineRule="auto"/>
      </w:pPr>
      <w:r>
        <w:t>Com a motor de base de dades farem servir Postgresql. Havíem pensat en utilitzar el motor Mysql, però la versió mes bàsica val 2000 dòlars i això fa que sigui inviable.</w:t>
      </w:r>
    </w:p>
    <w:p w14:paraId="2FB0663F" w14:textId="4EF8316E" w:rsidR="00967859" w:rsidRDefault="00967859">
      <w:pPr>
        <w:spacing w:before="200" w:after="200" w:line="276" w:lineRule="auto"/>
        <w:jc w:val="left"/>
      </w:pPr>
      <w:r>
        <w:rPr>
          <w:noProof/>
          <w:lang w:val="es-ES" w:eastAsia="es-ES"/>
        </w:rPr>
        <w:drawing>
          <wp:inline distT="0" distB="0" distL="0" distR="0" wp14:anchorId="6A629370" wp14:editId="62851391">
            <wp:extent cx="3554233" cy="3554233"/>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29" cstate="hqprint">
                      <a:extLst>
                        <a:ext uri="{28A0092B-C50C-407E-A947-70E740481C1C}">
                          <a14:useLocalDpi xmlns:a14="http://schemas.microsoft.com/office/drawing/2010/main" val="0"/>
                        </a:ext>
                      </a:extLst>
                    </a:blip>
                    <a:stretch>
                      <a:fillRect/>
                    </a:stretch>
                  </pic:blipFill>
                  <pic:spPr>
                    <a:xfrm>
                      <a:off x="0" y="0"/>
                      <a:ext cx="3555333" cy="3555333"/>
                    </a:xfrm>
                    <a:prstGeom prst="rect">
                      <a:avLst/>
                    </a:prstGeom>
                  </pic:spPr>
                </pic:pic>
              </a:graphicData>
            </a:graphic>
          </wp:inline>
        </w:drawing>
      </w:r>
    </w:p>
    <w:p w14:paraId="1ABC4CD0" w14:textId="77777777" w:rsidR="006B0BFE" w:rsidRDefault="006B0BFE">
      <w:pPr>
        <w:spacing w:before="200" w:after="200" w:line="276" w:lineRule="auto"/>
        <w:jc w:val="left"/>
        <w:rPr>
          <w:smallCaps/>
          <w:color w:val="306785" w:themeColor="accent1" w:themeShade="BF"/>
          <w:spacing w:val="10"/>
          <w:kern w:val="28"/>
          <w:sz w:val="32"/>
          <w:szCs w:val="52"/>
          <w:u w:val="thick"/>
        </w:rPr>
      </w:pPr>
      <w:r>
        <w:br w:type="page"/>
      </w:r>
    </w:p>
    <w:p w14:paraId="320BA446" w14:textId="228D1DC8" w:rsidR="0017757D" w:rsidRDefault="0017757D" w:rsidP="0017757D">
      <w:pPr>
        <w:pStyle w:val="Title"/>
      </w:pPr>
      <w:r>
        <w:lastRenderedPageBreak/>
        <w:t>Viabilitat Tècnica</w:t>
      </w:r>
    </w:p>
    <w:p w14:paraId="45EF2CBA" w14:textId="7FD46679" w:rsidR="0017757D" w:rsidRDefault="006B0BFE" w:rsidP="0017757D">
      <w:r>
        <w:t>Creiem que el nostre projecte es</w:t>
      </w:r>
      <w:r w:rsidR="0017757D">
        <w:t xml:space="preserve"> viable tècnicament degut a que hem rebut formació en aquest camp. Fem servir eines les quals </w:t>
      </w:r>
      <w:r>
        <w:t>tenim informació</w:t>
      </w:r>
      <w:r w:rsidR="0017757D">
        <w:t xml:space="preserve"> necessària per començar un projecte d’aquest tipus. També el fet que estudiem informàtica fa que tinguem ordinadors per poder començar a desenvolupar el projecte.</w:t>
      </w:r>
    </w:p>
    <w:p w14:paraId="126C211A" w14:textId="13D153A6" w:rsidR="00480892" w:rsidRDefault="00480892" w:rsidP="0017757D">
      <w:pPr>
        <w:rPr>
          <w:b/>
          <w:u w:val="single"/>
        </w:rPr>
      </w:pPr>
      <w:r w:rsidRPr="00480892">
        <w:rPr>
          <w:b/>
          <w:u w:val="single"/>
        </w:rPr>
        <w:t>Disseny</w:t>
      </w:r>
    </w:p>
    <w:p w14:paraId="6082B05D" w14:textId="732B1F14" w:rsidR="00480892" w:rsidRDefault="00480892" w:rsidP="00480892">
      <w:r>
        <w:t>En quan a disseny podem dir que tenim un IDE molt intuïtiu com es Android Studio...</w:t>
      </w:r>
    </w:p>
    <w:p w14:paraId="61E52AB8" w14:textId="58543C53" w:rsidR="00480892" w:rsidRDefault="00480892" w:rsidP="0017757D">
      <w:pPr>
        <w:rPr>
          <w:b/>
          <w:u w:val="single"/>
        </w:rPr>
      </w:pPr>
      <w:r>
        <w:rPr>
          <w:b/>
          <w:u w:val="single"/>
        </w:rPr>
        <w:t>Llenguatge de programació</w:t>
      </w:r>
    </w:p>
    <w:p w14:paraId="329B11F2" w14:textId="0AD50E24" w:rsidR="00480892" w:rsidRPr="00480892" w:rsidRDefault="00480892" w:rsidP="00480892">
      <w:r>
        <w:t>El llenguatge de programació que fa servir Android Studio és Java...</w:t>
      </w:r>
    </w:p>
    <w:p w14:paraId="3FDEF806" w14:textId="2C86B022" w:rsidR="007E319C" w:rsidRDefault="007E319C" w:rsidP="0017757D">
      <w:pPr>
        <w:rPr>
          <w:b/>
          <w:u w:val="single"/>
        </w:rPr>
      </w:pPr>
      <w:r w:rsidRPr="007E319C">
        <w:rPr>
          <w:b/>
          <w:u w:val="single"/>
        </w:rPr>
        <w:t>Anàlisi dels recursos de hardware:</w:t>
      </w:r>
    </w:p>
    <w:p w14:paraId="4666C98B" w14:textId="74531195" w:rsidR="007E319C" w:rsidRDefault="007E319C" w:rsidP="0017757D">
      <w:r>
        <w:t>Creiem que tenim els recursos tecnològics necessaris i característiques que exigeixen les noves plataformes existents en el mercat, permetent que aquest projecte s’executi sense presentar problemes.</w:t>
      </w:r>
      <w:r w:rsidR="00480892">
        <w:t xml:space="preserve"> Tenim uns equips i un servei d’internet més que suficient per poder desenvolupar i executar aquest projecte. *Aqui posa lu de landroid 6.0*</w:t>
      </w:r>
    </w:p>
    <w:p w14:paraId="03CCE29B" w14:textId="19FB088D" w:rsidR="007E319C" w:rsidRDefault="00967859" w:rsidP="0017757D">
      <w:r>
        <w:rPr>
          <w:noProof/>
          <w:lang w:val="es-ES" w:eastAsia="es-ES"/>
        </w:rPr>
        <w:drawing>
          <wp:anchor distT="0" distB="0" distL="114300" distR="114300" simplePos="0" relativeHeight="251675648" behindDoc="1" locked="0" layoutInCell="1" allowOverlap="1" wp14:anchorId="334934B8" wp14:editId="3368BCF8">
            <wp:simplePos x="0" y="0"/>
            <wp:positionH relativeFrom="margin">
              <wp:posOffset>1781976</wp:posOffset>
            </wp:positionH>
            <wp:positionV relativeFrom="paragraph">
              <wp:posOffset>5080</wp:posOffset>
            </wp:positionV>
            <wp:extent cx="2400935" cy="1714500"/>
            <wp:effectExtent l="0" t="0" r="0" b="0"/>
            <wp:wrapTight wrapText="bothSides">
              <wp:wrapPolygon edited="0">
                <wp:start x="9769" y="0"/>
                <wp:lineTo x="6170" y="0"/>
                <wp:lineTo x="4456" y="1200"/>
                <wp:lineTo x="4456" y="3840"/>
                <wp:lineTo x="4970" y="7680"/>
                <wp:lineTo x="6341" y="11520"/>
                <wp:lineTo x="9940" y="15360"/>
                <wp:lineTo x="3428" y="17520"/>
                <wp:lineTo x="2571" y="18000"/>
                <wp:lineTo x="2571" y="20640"/>
                <wp:lineTo x="4456" y="21360"/>
                <wp:lineTo x="8055" y="21360"/>
                <wp:lineTo x="9597" y="21360"/>
                <wp:lineTo x="17652" y="21360"/>
                <wp:lineTo x="18852" y="20880"/>
                <wp:lineTo x="17310" y="19200"/>
                <wp:lineTo x="17652" y="17760"/>
                <wp:lineTo x="16624" y="17040"/>
                <wp:lineTo x="12682" y="15360"/>
                <wp:lineTo x="13711" y="12720"/>
                <wp:lineTo x="13539" y="11520"/>
                <wp:lineTo x="15424" y="10800"/>
                <wp:lineTo x="15767" y="9360"/>
                <wp:lineTo x="14739" y="7680"/>
                <wp:lineTo x="15767" y="3840"/>
                <wp:lineTo x="15939" y="2880"/>
                <wp:lineTo x="15082" y="960"/>
                <wp:lineTo x="13882" y="0"/>
                <wp:lineTo x="9769"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gresqlLogo.png"/>
                    <pic:cNvPicPr/>
                  </pic:nvPicPr>
                  <pic:blipFill>
                    <a:blip r:embed="rId30">
                      <a:extLst>
                        <a:ext uri="{28A0092B-C50C-407E-A947-70E740481C1C}">
                          <a14:useLocalDpi xmlns:a14="http://schemas.microsoft.com/office/drawing/2010/main" val="0"/>
                        </a:ext>
                      </a:extLst>
                    </a:blip>
                    <a:stretch>
                      <a:fillRect/>
                    </a:stretch>
                  </pic:blipFill>
                  <pic:spPr>
                    <a:xfrm>
                      <a:off x="0" y="0"/>
                      <a:ext cx="2400935" cy="171450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4624" behindDoc="1" locked="0" layoutInCell="1" allowOverlap="1" wp14:anchorId="237156A2" wp14:editId="07CB9CC5">
            <wp:simplePos x="0" y="0"/>
            <wp:positionH relativeFrom="margin">
              <wp:align>left</wp:align>
            </wp:positionH>
            <wp:positionV relativeFrom="paragraph">
              <wp:posOffset>6682</wp:posOffset>
            </wp:positionV>
            <wp:extent cx="1582310" cy="1582310"/>
            <wp:effectExtent l="0" t="0" r="0" b="0"/>
            <wp:wrapTight wrapText="bothSides">
              <wp:wrapPolygon edited="0">
                <wp:start x="8845" y="0"/>
                <wp:lineTo x="7024" y="520"/>
                <wp:lineTo x="2341" y="3642"/>
                <wp:lineTo x="1821" y="5723"/>
                <wp:lineTo x="780" y="8585"/>
                <wp:lineTo x="1301" y="12747"/>
                <wp:lineTo x="3642" y="16909"/>
                <wp:lineTo x="2601" y="20291"/>
                <wp:lineTo x="2601" y="21331"/>
                <wp:lineTo x="18730" y="21331"/>
                <wp:lineTo x="18990" y="21071"/>
                <wp:lineTo x="17689" y="16909"/>
                <wp:lineTo x="20031" y="12747"/>
                <wp:lineTo x="20551" y="8585"/>
                <wp:lineTo x="19250" y="3642"/>
                <wp:lineTo x="14308" y="520"/>
                <wp:lineTo x="12487" y="0"/>
                <wp:lineTo x="8845"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Studio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2310" cy="1582310"/>
                    </a:xfrm>
                    <a:prstGeom prst="rect">
                      <a:avLst/>
                    </a:prstGeom>
                  </pic:spPr>
                </pic:pic>
              </a:graphicData>
            </a:graphic>
          </wp:anchor>
        </w:drawing>
      </w:r>
    </w:p>
    <w:p w14:paraId="34B31FD5" w14:textId="0EDA3D77" w:rsidR="00A159D9" w:rsidRDefault="00967859" w:rsidP="0017757D">
      <w:r>
        <w:rPr>
          <w:noProof/>
          <w:lang w:val="es-ES" w:eastAsia="es-ES"/>
        </w:rPr>
        <w:drawing>
          <wp:anchor distT="0" distB="0" distL="114300" distR="114300" simplePos="0" relativeHeight="251676672" behindDoc="1" locked="0" layoutInCell="1" allowOverlap="1" wp14:anchorId="4A0F98F5" wp14:editId="6AB95522">
            <wp:simplePos x="0" y="0"/>
            <wp:positionH relativeFrom="column">
              <wp:posOffset>4055800</wp:posOffset>
            </wp:positionH>
            <wp:positionV relativeFrom="paragraph">
              <wp:posOffset>137767</wp:posOffset>
            </wp:positionV>
            <wp:extent cx="2186609" cy="870883"/>
            <wp:effectExtent l="0" t="0" r="4445" b="5715"/>
            <wp:wrapTight wrapText="bothSides">
              <wp:wrapPolygon edited="0">
                <wp:start x="9599" y="0"/>
                <wp:lineTo x="0" y="2836"/>
                <wp:lineTo x="0" y="7562"/>
                <wp:lineTo x="565" y="17488"/>
                <wp:lineTo x="6399" y="21269"/>
                <wp:lineTo x="9599" y="21269"/>
                <wp:lineTo x="20515" y="21269"/>
                <wp:lineTo x="21456" y="19851"/>
                <wp:lineTo x="21456" y="1418"/>
                <wp:lineTo x="20515" y="0"/>
                <wp:lineTo x="9599"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6609" cy="870883"/>
                    </a:xfrm>
                    <a:prstGeom prst="rect">
                      <a:avLst/>
                    </a:prstGeom>
                  </pic:spPr>
                </pic:pic>
              </a:graphicData>
            </a:graphic>
          </wp:anchor>
        </w:drawing>
      </w:r>
    </w:p>
    <w:p w14:paraId="7DFD0031" w14:textId="06E5613D" w:rsidR="00A159D9" w:rsidRDefault="00A159D9" w:rsidP="0017757D"/>
    <w:p w14:paraId="2CF566C6" w14:textId="7D3900A2" w:rsidR="00A159D9" w:rsidRDefault="00A159D9" w:rsidP="0017757D"/>
    <w:p w14:paraId="0894B737" w14:textId="4B778B29" w:rsidR="00A159D9" w:rsidRDefault="00A159D9" w:rsidP="0017757D"/>
    <w:p w14:paraId="623BC2C2" w14:textId="6883B5C2" w:rsidR="00A159D9" w:rsidRDefault="00A159D9" w:rsidP="0017757D"/>
    <w:p w14:paraId="341D1405" w14:textId="77777777" w:rsidR="006B0BFE" w:rsidRDefault="006B0BFE">
      <w:pPr>
        <w:spacing w:before="200" w:after="200" w:line="276" w:lineRule="auto"/>
        <w:jc w:val="left"/>
        <w:rPr>
          <w:color w:val="306785" w:themeColor="accent1" w:themeShade="BF"/>
          <w:spacing w:val="10"/>
          <w:kern w:val="28"/>
          <w:szCs w:val="52"/>
          <w:u w:val="single"/>
        </w:rPr>
      </w:pPr>
      <w:r>
        <w:br w:type="page"/>
      </w:r>
    </w:p>
    <w:p w14:paraId="2799DB99" w14:textId="44DB8228" w:rsidR="00A159D9" w:rsidRDefault="00A159D9" w:rsidP="006B0BFE">
      <w:pPr>
        <w:pStyle w:val="Title"/>
      </w:pPr>
      <w:r>
        <w:lastRenderedPageBreak/>
        <w:t>Conclusió viabilitat</w:t>
      </w:r>
    </w:p>
    <w:p w14:paraId="515FCAC7" w14:textId="072597C9" w:rsidR="00A159D9" w:rsidRPr="00A159D9" w:rsidRDefault="00A159D9" w:rsidP="00A159D9">
      <w:r>
        <w:t>Creiem que es un projecte que te viabilitat, tant econòmica, tècnica, política i legal. Es un projecte viable tecnològicament parlant ja que hem rebut formació en aquest camp de la informàtica i fem servir eines treballades a classe. Al haver triat eines de baix cost o de software lliure fa que sigui un projecte viable econòmicament parlant ja que el pressupost no sen va de 5000€ que creiem que es una inversió raonable per la grandària del projecte. La viabilitat legal i política al fer servir plataformes “publiques” i eines de software lliure ho fa tot molt mes fàcil. En conclusió ho veiem un projecte viable.</w:t>
      </w:r>
    </w:p>
    <w:p w14:paraId="38048CF4" w14:textId="07351C56" w:rsidR="007E319C" w:rsidRDefault="007E319C" w:rsidP="0017757D"/>
    <w:p w14:paraId="1B8CB695" w14:textId="77777777" w:rsidR="007E319C" w:rsidRPr="0017757D" w:rsidRDefault="007E319C" w:rsidP="0017757D"/>
    <w:p w14:paraId="754ED5CD" w14:textId="459286EA" w:rsidR="00516D94" w:rsidRDefault="00516D94" w:rsidP="000C3695">
      <w:pPr>
        <w:spacing w:before="200" w:after="200" w:line="276" w:lineRule="auto"/>
        <w:jc w:val="center"/>
      </w:pPr>
      <w:r>
        <w:br w:type="page"/>
      </w:r>
    </w:p>
    <w:p w14:paraId="71AA6308" w14:textId="77777777" w:rsidR="00634AA1" w:rsidRDefault="00634AA1" w:rsidP="00634AA1">
      <w:pPr>
        <w:pStyle w:val="Heading1"/>
      </w:pPr>
      <w:r>
        <w:lastRenderedPageBreak/>
        <w:t>Tecnologies usades i Propostes</w:t>
      </w:r>
    </w:p>
    <w:p w14:paraId="7F75A6EA" w14:textId="4D4F15FD" w:rsidR="004A1027" w:rsidRDefault="00634AA1" w:rsidP="00634AA1">
      <w:r>
        <w:t>Un cop teníem la idea de l’aplicació, només faltava triar en quina tecnologia implementar-la. Primer de tot teníem dos opcions, per mòbil o per ordinador. Si ho fèiem per ordinador, podíem fer servir molts llenguatges</w:t>
      </w:r>
      <w:r w:rsidR="00DF270E">
        <w:t xml:space="preserve"> com java, c#, python entre d’altres</w:t>
      </w:r>
      <w:r w:rsidR="00141C9A">
        <w:t>.</w:t>
      </w:r>
      <w:r w:rsidR="004A1027">
        <w:br w:type="page"/>
      </w:r>
    </w:p>
    <w:p w14:paraId="162CBFF4" w14:textId="557EE074" w:rsidR="00516D94" w:rsidRDefault="00516D94" w:rsidP="00516D94">
      <w:pPr>
        <w:pStyle w:val="Heading1"/>
      </w:pPr>
      <w:r>
        <w:lastRenderedPageBreak/>
        <w:t>Planificació</w:t>
      </w:r>
    </w:p>
    <w:p w14:paraId="4DCC9EF3" w14:textId="77777777" w:rsidR="00516D94" w:rsidRDefault="00516D94" w:rsidP="00516D94">
      <w:r>
        <w:t>En aquest apartat definirem les tasques o fases les quals hem seguit per poder realitzar l’aplicació. En el nostre cas hem utilitzat un panell kanban amb el servei Trello que vam utilitzar a classe.</w:t>
      </w:r>
    </w:p>
    <w:p w14:paraId="3DFAA9AB" w14:textId="77777777" w:rsidR="00516D94" w:rsidRDefault="00516D94" w:rsidP="00516D94">
      <w:r>
        <w:t>Hem utilitzat un taulell Kanban per organitzar el nostre porjecte, ja que és un mètode àgil i senzill. A més hi hem implementat algun apartat de l’SCRUM ja que l’haviem utilitzat a classe i ens semblava interessant.</w:t>
      </w:r>
    </w:p>
    <w:p w14:paraId="544BD358" w14:textId="77777777" w:rsidR="00516D94" w:rsidRPr="00F40932" w:rsidRDefault="00516D94" w:rsidP="00516D94">
      <w:pPr>
        <w:pStyle w:val="Title"/>
      </w:pPr>
      <w:r w:rsidRPr="00F40932">
        <w:t>divisió del projecte en tasques</w:t>
      </w:r>
    </w:p>
    <w:p w14:paraId="7BF7C915" w14:textId="77777777" w:rsidR="00516D94" w:rsidRDefault="00516D94" w:rsidP="00516D94">
      <w:r>
        <w:rPr>
          <w:noProof/>
          <w:lang w:val="es-ES" w:eastAsia="es-ES"/>
        </w:rPr>
        <w:drawing>
          <wp:anchor distT="0" distB="0" distL="114300" distR="114300" simplePos="0" relativeHeight="251673600" behindDoc="1" locked="0" layoutInCell="1" allowOverlap="1" wp14:anchorId="5F5DA927" wp14:editId="272F37E7">
            <wp:simplePos x="0" y="0"/>
            <wp:positionH relativeFrom="margin">
              <wp:posOffset>-937260</wp:posOffset>
            </wp:positionH>
            <wp:positionV relativeFrom="paragraph">
              <wp:posOffset>440055</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r>
        <w:t>Primer de tot em definit les tasques més generals o backlog.</w:t>
      </w:r>
    </w:p>
    <w:p w14:paraId="6BEA1CF8" w14:textId="77777777" w:rsidR="00516D94" w:rsidRDefault="00516D94" w:rsidP="00516D94"/>
    <w:p w14:paraId="0F663721" w14:textId="77777777" w:rsidR="00516D94" w:rsidRDefault="00516D94" w:rsidP="00516D94">
      <w:pPr>
        <w:spacing w:before="200" w:after="200" w:line="276" w:lineRule="auto"/>
        <w:jc w:val="left"/>
        <w:rPr>
          <w:smallCaps/>
          <w:color w:val="306785" w:themeColor="accent1" w:themeShade="BF"/>
          <w:spacing w:val="10"/>
          <w:kern w:val="28"/>
          <w:szCs w:val="52"/>
          <w:u w:val="thick"/>
        </w:rPr>
      </w:pPr>
      <w:r>
        <w:br w:type="page"/>
      </w:r>
    </w:p>
    <w:p w14:paraId="31C964CC" w14:textId="77777777" w:rsidR="00516D94" w:rsidRPr="00516D94" w:rsidRDefault="00516D94" w:rsidP="00516D94"/>
    <w:sectPr w:rsidR="00516D94" w:rsidRPr="00516D94" w:rsidSect="00516D94">
      <w:headerReference w:type="default" r:id="rId34"/>
      <w:footerReference w:type="default" r:id="rId35"/>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A7DAA" w14:textId="77777777" w:rsidR="00807AFC" w:rsidRDefault="00807AFC" w:rsidP="0040148B">
      <w:pPr>
        <w:spacing w:before="0" w:after="0"/>
      </w:pPr>
      <w:r>
        <w:separator/>
      </w:r>
    </w:p>
    <w:p w14:paraId="4703D014" w14:textId="77777777" w:rsidR="00807AFC" w:rsidRDefault="00807AFC"/>
  </w:endnote>
  <w:endnote w:type="continuationSeparator" w:id="0">
    <w:p w14:paraId="0CAB2194" w14:textId="77777777" w:rsidR="00807AFC" w:rsidRDefault="00807AFC" w:rsidP="0040148B">
      <w:pPr>
        <w:spacing w:before="0" w:after="0"/>
      </w:pPr>
      <w:r>
        <w:continuationSeparator/>
      </w:r>
    </w:p>
    <w:p w14:paraId="1C33E763" w14:textId="77777777" w:rsidR="00807AFC" w:rsidRDefault="00807A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541841"/>
      <w:docPartObj>
        <w:docPartGallery w:val="Page Numbers (Bottom of Page)"/>
        <w:docPartUnique/>
      </w:docPartObj>
    </w:sdtPr>
    <w:sdtEndPr>
      <w:rPr>
        <w:rStyle w:val="PageNumber"/>
      </w:rPr>
    </w:sdtEndPr>
    <w:sdtContent>
      <w:p w14:paraId="0E7B64A4" w14:textId="77777777" w:rsidR="0040148B" w:rsidRDefault="0040148B" w:rsidP="00ED0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D0AB2A" w14:textId="77777777" w:rsidR="0040148B" w:rsidRDefault="0040148B" w:rsidP="004014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C8F5C" w14:textId="77777777" w:rsidR="0040148B" w:rsidRDefault="0040148B" w:rsidP="002C3D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763211"/>
      <w:docPartObj>
        <w:docPartGallery w:val="Page Numbers (Bottom of Page)"/>
        <w:docPartUnique/>
      </w:docPartObj>
    </w:sdtPr>
    <w:sdtEndPr>
      <w:rPr>
        <w:noProof/>
      </w:rPr>
    </w:sdtEndPr>
    <w:sdtContent>
      <w:p w14:paraId="51E42D75" w14:textId="77777777" w:rsidR="00516D94" w:rsidRDefault="00516D94">
        <w:pPr>
          <w:pStyle w:val="Footer"/>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7F8D7553" w:rsidR="00516D94" w:rsidRDefault="00516D94">
        <w:pPr>
          <w:pStyle w:val="Footer"/>
          <w:jc w:val="center"/>
        </w:pPr>
        <w:r>
          <w:fldChar w:fldCharType="begin"/>
        </w:r>
        <w:r>
          <w:instrText xml:space="preserve"> PAGE    \* MERGEFORMAT </w:instrText>
        </w:r>
        <w:r>
          <w:fldChar w:fldCharType="separate"/>
        </w:r>
        <w:r w:rsidR="00967859">
          <w:rPr>
            <w:noProof/>
          </w:rPr>
          <w:t>14</w:t>
        </w:r>
        <w:r>
          <w:rPr>
            <w:noProof/>
          </w:rPr>
          <w:fldChar w:fldCharType="end"/>
        </w:r>
      </w:p>
    </w:sdtContent>
  </w:sdt>
  <w:p w14:paraId="4E3AB7AE" w14:textId="77777777" w:rsidR="00516D94" w:rsidRDefault="00516D94" w:rsidP="002C3D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25459" w14:textId="77777777" w:rsidR="00807AFC" w:rsidRDefault="00807AFC" w:rsidP="0040148B">
      <w:pPr>
        <w:spacing w:before="0" w:after="0"/>
      </w:pPr>
      <w:r>
        <w:separator/>
      </w:r>
    </w:p>
    <w:p w14:paraId="762ADD87" w14:textId="77777777" w:rsidR="00807AFC" w:rsidRDefault="00807AFC"/>
  </w:footnote>
  <w:footnote w:type="continuationSeparator" w:id="0">
    <w:p w14:paraId="350BB303" w14:textId="77777777" w:rsidR="00807AFC" w:rsidRDefault="00807AFC" w:rsidP="0040148B">
      <w:pPr>
        <w:spacing w:before="0" w:after="0"/>
      </w:pPr>
      <w:r>
        <w:continuationSeparator/>
      </w:r>
    </w:p>
    <w:p w14:paraId="1CDF5A26" w14:textId="77777777" w:rsidR="00807AFC" w:rsidRDefault="00807A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340E" w14:textId="77777777" w:rsidR="00261604" w:rsidRDefault="00261604">
    <w:pPr>
      <w:pStyle w:val="Header"/>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D1C5" w14:textId="4D7F901B" w:rsidR="00261604" w:rsidRDefault="00516D94" w:rsidP="00516D94">
    <w:pPr>
      <w:pStyle w:val="Header"/>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C02"/>
    <w:rsid w:val="00033603"/>
    <w:rsid w:val="00076EF3"/>
    <w:rsid w:val="00086B5A"/>
    <w:rsid w:val="000A282E"/>
    <w:rsid w:val="000B799D"/>
    <w:rsid w:val="000C3695"/>
    <w:rsid w:val="000C7F06"/>
    <w:rsid w:val="000F7F33"/>
    <w:rsid w:val="00141C9A"/>
    <w:rsid w:val="00150DC1"/>
    <w:rsid w:val="0017757D"/>
    <w:rsid w:val="001C0789"/>
    <w:rsid w:val="001C5071"/>
    <w:rsid w:val="001F013B"/>
    <w:rsid w:val="001F5D35"/>
    <w:rsid w:val="00206C6E"/>
    <w:rsid w:val="00213CD3"/>
    <w:rsid w:val="00230A0F"/>
    <w:rsid w:val="00261604"/>
    <w:rsid w:val="00261B86"/>
    <w:rsid w:val="0028223D"/>
    <w:rsid w:val="0028470B"/>
    <w:rsid w:val="00294ED3"/>
    <w:rsid w:val="002C3D28"/>
    <w:rsid w:val="002E1BB4"/>
    <w:rsid w:val="003013D9"/>
    <w:rsid w:val="0030736C"/>
    <w:rsid w:val="0031646C"/>
    <w:rsid w:val="00345BCF"/>
    <w:rsid w:val="003A480B"/>
    <w:rsid w:val="003B2E16"/>
    <w:rsid w:val="003C01B9"/>
    <w:rsid w:val="0040148B"/>
    <w:rsid w:val="00430729"/>
    <w:rsid w:val="004320DC"/>
    <w:rsid w:val="00473094"/>
    <w:rsid w:val="00480892"/>
    <w:rsid w:val="004870B9"/>
    <w:rsid w:val="004A1027"/>
    <w:rsid w:val="004A20B3"/>
    <w:rsid w:val="004C30E4"/>
    <w:rsid w:val="004C52FF"/>
    <w:rsid w:val="004E1F7D"/>
    <w:rsid w:val="004F7786"/>
    <w:rsid w:val="00501B23"/>
    <w:rsid w:val="005155E9"/>
    <w:rsid w:val="00516D94"/>
    <w:rsid w:val="00555FC3"/>
    <w:rsid w:val="00556004"/>
    <w:rsid w:val="00594C02"/>
    <w:rsid w:val="005F7CA6"/>
    <w:rsid w:val="006108FC"/>
    <w:rsid w:val="0062123A"/>
    <w:rsid w:val="00634AA1"/>
    <w:rsid w:val="00646E75"/>
    <w:rsid w:val="006B0BFE"/>
    <w:rsid w:val="006C3E3F"/>
    <w:rsid w:val="006E0332"/>
    <w:rsid w:val="006E3953"/>
    <w:rsid w:val="0078636D"/>
    <w:rsid w:val="007C0115"/>
    <w:rsid w:val="007E319C"/>
    <w:rsid w:val="007F0B6F"/>
    <w:rsid w:val="00805645"/>
    <w:rsid w:val="00807AFC"/>
    <w:rsid w:val="00850F90"/>
    <w:rsid w:val="008A64DD"/>
    <w:rsid w:val="008B3EE1"/>
    <w:rsid w:val="00903735"/>
    <w:rsid w:val="00917AFC"/>
    <w:rsid w:val="00967859"/>
    <w:rsid w:val="009B0E4E"/>
    <w:rsid w:val="009F0F84"/>
    <w:rsid w:val="00A0161D"/>
    <w:rsid w:val="00A159D9"/>
    <w:rsid w:val="00A17AAC"/>
    <w:rsid w:val="00A31CF6"/>
    <w:rsid w:val="00A36D97"/>
    <w:rsid w:val="00AF0623"/>
    <w:rsid w:val="00AF6D64"/>
    <w:rsid w:val="00B10688"/>
    <w:rsid w:val="00B6027A"/>
    <w:rsid w:val="00B82BB3"/>
    <w:rsid w:val="00BA605B"/>
    <w:rsid w:val="00BE5061"/>
    <w:rsid w:val="00C01D57"/>
    <w:rsid w:val="00C033FC"/>
    <w:rsid w:val="00C36750"/>
    <w:rsid w:val="00C4338A"/>
    <w:rsid w:val="00C523BA"/>
    <w:rsid w:val="00C542B2"/>
    <w:rsid w:val="00C9379C"/>
    <w:rsid w:val="00CA7EE3"/>
    <w:rsid w:val="00CD5377"/>
    <w:rsid w:val="00D13692"/>
    <w:rsid w:val="00D300FF"/>
    <w:rsid w:val="00D42FA5"/>
    <w:rsid w:val="00D649B1"/>
    <w:rsid w:val="00D74C84"/>
    <w:rsid w:val="00D85D2D"/>
    <w:rsid w:val="00DA18E2"/>
    <w:rsid w:val="00DA1B8B"/>
    <w:rsid w:val="00DC4FBA"/>
    <w:rsid w:val="00DD12AF"/>
    <w:rsid w:val="00DE241B"/>
    <w:rsid w:val="00DF270E"/>
    <w:rsid w:val="00E0190D"/>
    <w:rsid w:val="00E314D0"/>
    <w:rsid w:val="00E55D74"/>
    <w:rsid w:val="00E664D9"/>
    <w:rsid w:val="00E90CAE"/>
    <w:rsid w:val="00E93263"/>
    <w:rsid w:val="00EC214D"/>
    <w:rsid w:val="00EE4D43"/>
    <w:rsid w:val="00EE79E9"/>
    <w:rsid w:val="00F24B52"/>
    <w:rsid w:val="00F40932"/>
    <w:rsid w:val="00F51E16"/>
    <w:rsid w:val="00FB22D0"/>
    <w:rsid w:val="00FC106D"/>
    <w:rsid w:val="00FC3F6B"/>
    <w:rsid w:val="00FD3BDA"/>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Heading1">
    <w:name w:val="heading 1"/>
    <w:basedOn w:val="Normal"/>
    <w:next w:val="Normal"/>
    <w:link w:val="Heading1Ch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Heading2">
    <w:name w:val="heading 2"/>
    <w:basedOn w:val="Normal"/>
    <w:next w:val="Normal"/>
    <w:link w:val="Heading2Ch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Heading3">
    <w:name w:val="heading 3"/>
    <w:basedOn w:val="Normal"/>
    <w:next w:val="Normal"/>
    <w:link w:val="Heading3Ch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Heading4">
    <w:name w:val="heading 4"/>
    <w:basedOn w:val="Normal"/>
    <w:next w:val="Normal"/>
    <w:link w:val="Heading4Ch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Heading5">
    <w:name w:val="heading 5"/>
    <w:basedOn w:val="Normal"/>
    <w:next w:val="Normal"/>
    <w:link w:val="Heading5Ch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Heading6">
    <w:name w:val="heading 6"/>
    <w:basedOn w:val="Normal"/>
    <w:next w:val="Normal"/>
    <w:link w:val="Heading6Ch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Heading7">
    <w:name w:val="heading 7"/>
    <w:basedOn w:val="Normal"/>
    <w:next w:val="Normal"/>
    <w:link w:val="Heading7Char"/>
    <w:uiPriority w:val="9"/>
    <w:semiHidden/>
    <w:qFormat/>
    <w:rsid w:val="00DA18E2"/>
    <w:pPr>
      <w:spacing w:before="300" w:after="0"/>
      <w:outlineLvl w:val="6"/>
    </w:pPr>
    <w:rPr>
      <w:caps/>
      <w:color w:val="306785" w:themeColor="accent1" w:themeShade="BF"/>
      <w:spacing w:val="10"/>
      <w:szCs w:val="22"/>
    </w:rPr>
  </w:style>
  <w:style w:type="paragraph" w:styleId="Heading8">
    <w:name w:val="heading 8"/>
    <w:basedOn w:val="Normal"/>
    <w:next w:val="Normal"/>
    <w:link w:val="Heading8Char"/>
    <w:uiPriority w:val="9"/>
    <w:semiHidden/>
    <w:qFormat/>
    <w:rsid w:val="00DA18E2"/>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DA18E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Heading4Char">
    <w:name w:val="Heading 4 Char"/>
    <w:basedOn w:val="DefaultParagraphFont"/>
    <w:link w:val="Heading4"/>
    <w:uiPriority w:val="9"/>
    <w:semiHidden/>
    <w:rsid w:val="00DD12AF"/>
    <w:rPr>
      <w:caps/>
      <w:color w:val="306785" w:themeColor="accent1" w:themeShade="BF"/>
      <w:spacing w:val="10"/>
    </w:rPr>
  </w:style>
  <w:style w:type="character" w:customStyle="1" w:styleId="Heading5Char">
    <w:name w:val="Heading 5 Char"/>
    <w:basedOn w:val="DefaultParagraphFont"/>
    <w:link w:val="Heading5"/>
    <w:uiPriority w:val="9"/>
    <w:semiHidden/>
    <w:rsid w:val="00DD12AF"/>
    <w:rPr>
      <w:caps/>
      <w:color w:val="306785" w:themeColor="accent1" w:themeShade="BF"/>
      <w:spacing w:val="10"/>
    </w:rPr>
  </w:style>
  <w:style w:type="character" w:customStyle="1" w:styleId="Heading2Char">
    <w:name w:val="Heading 2 Char"/>
    <w:basedOn w:val="DefaultParagraphFont"/>
    <w:link w:val="Heading2"/>
    <w:uiPriority w:val="9"/>
    <w:semiHidden/>
    <w:rsid w:val="002C3D28"/>
    <w:rPr>
      <w:caps/>
      <w:spacing w:val="15"/>
      <w:shd w:val="clear" w:color="auto" w:fill="D7E7F0" w:themeFill="accent1" w:themeFillTint="33"/>
    </w:rPr>
  </w:style>
  <w:style w:type="character" w:customStyle="1" w:styleId="Heading3Char">
    <w:name w:val="Heading 3 Char"/>
    <w:basedOn w:val="DefaultParagraphFont"/>
    <w:link w:val="Heading3"/>
    <w:uiPriority w:val="9"/>
    <w:semiHidden/>
    <w:rsid w:val="00DD12AF"/>
    <w:rPr>
      <w:caps/>
      <w:color w:val="204458" w:themeColor="accent1" w:themeShade="7F"/>
      <w:spacing w:val="15"/>
    </w:rPr>
  </w:style>
  <w:style w:type="character" w:customStyle="1" w:styleId="Heading6Char">
    <w:name w:val="Heading 6 Char"/>
    <w:basedOn w:val="DefaultParagraphFont"/>
    <w:link w:val="Heading6"/>
    <w:uiPriority w:val="9"/>
    <w:semiHidden/>
    <w:rsid w:val="00DD12AF"/>
    <w:rPr>
      <w:caps/>
      <w:color w:val="306785" w:themeColor="accent1" w:themeShade="BF"/>
      <w:spacing w:val="10"/>
    </w:rPr>
  </w:style>
  <w:style w:type="character" w:customStyle="1" w:styleId="Heading7Char">
    <w:name w:val="Heading 7 Char"/>
    <w:basedOn w:val="DefaultParagraphFont"/>
    <w:link w:val="Heading7"/>
    <w:uiPriority w:val="9"/>
    <w:semiHidden/>
    <w:rsid w:val="00DD12AF"/>
    <w:rPr>
      <w:caps/>
      <w:color w:val="306785" w:themeColor="accent1" w:themeShade="BF"/>
      <w:spacing w:val="10"/>
    </w:rPr>
  </w:style>
  <w:style w:type="character" w:customStyle="1" w:styleId="Heading8Char">
    <w:name w:val="Heading 8 Char"/>
    <w:basedOn w:val="DefaultParagraphFont"/>
    <w:link w:val="Heading8"/>
    <w:uiPriority w:val="9"/>
    <w:semiHidden/>
    <w:rsid w:val="00DD12AF"/>
    <w:rPr>
      <w:caps/>
      <w:spacing w:val="10"/>
      <w:sz w:val="18"/>
      <w:szCs w:val="18"/>
    </w:rPr>
  </w:style>
  <w:style w:type="character" w:customStyle="1" w:styleId="Heading9Char">
    <w:name w:val="Heading 9 Char"/>
    <w:basedOn w:val="DefaultParagraphFont"/>
    <w:link w:val="Heading9"/>
    <w:uiPriority w:val="9"/>
    <w:semiHidden/>
    <w:rsid w:val="00DD12AF"/>
    <w:rPr>
      <w:i/>
      <w:caps/>
      <w:spacing w:val="10"/>
      <w:sz w:val="18"/>
      <w:szCs w:val="18"/>
    </w:rPr>
  </w:style>
  <w:style w:type="paragraph" w:styleId="Caption">
    <w:name w:val="caption"/>
    <w:basedOn w:val="Normal"/>
    <w:next w:val="Normal"/>
    <w:uiPriority w:val="35"/>
    <w:semiHidden/>
    <w:unhideWhenUsed/>
    <w:qFormat/>
    <w:rsid w:val="00DA18E2"/>
    <w:rPr>
      <w:b/>
      <w:bCs/>
      <w:color w:val="306785" w:themeColor="accent1" w:themeShade="BF"/>
      <w:sz w:val="16"/>
      <w:szCs w:val="16"/>
    </w:rPr>
  </w:style>
  <w:style w:type="paragraph" w:styleId="Title">
    <w:name w:val="Title"/>
    <w:aliases w:val="Heading 2.0"/>
    <w:basedOn w:val="Normal"/>
    <w:next w:val="Normal"/>
    <w:link w:val="TitleChar"/>
    <w:uiPriority w:val="10"/>
    <w:qFormat/>
    <w:rsid w:val="00F40932"/>
    <w:pPr>
      <w:spacing w:before="0" w:after="0"/>
    </w:pPr>
    <w:rPr>
      <w:smallCaps/>
      <w:color w:val="306785" w:themeColor="accent1" w:themeShade="BF"/>
      <w:spacing w:val="10"/>
      <w:kern w:val="28"/>
      <w:sz w:val="32"/>
      <w:szCs w:val="52"/>
      <w:u w:val="thick"/>
    </w:rPr>
  </w:style>
  <w:style w:type="character" w:customStyle="1" w:styleId="TitleChar">
    <w:name w:val="Title Char"/>
    <w:aliases w:val="Heading 2.0 Char"/>
    <w:basedOn w:val="DefaultParagraphFont"/>
    <w:link w:val="Title"/>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itle">
    <w:name w:val="Subtitle"/>
    <w:basedOn w:val="Title"/>
    <w:next w:val="Normal"/>
    <w:link w:val="SubtitleChar"/>
    <w:uiPriority w:val="11"/>
    <w:qFormat/>
    <w:rsid w:val="00CD5377"/>
    <w:rPr>
      <w:smallCaps w:val="0"/>
      <w:sz w:val="28"/>
      <w:u w:val="single"/>
    </w:rPr>
  </w:style>
  <w:style w:type="character" w:customStyle="1" w:styleId="SubtitleChar">
    <w:name w:val="Subtitle Char"/>
    <w:basedOn w:val="DefaultParagraphFont"/>
    <w:link w:val="Subtitle"/>
    <w:uiPriority w:val="11"/>
    <w:rsid w:val="00CD5377"/>
    <w:rPr>
      <w:rFonts w:ascii="Times New Roman" w:hAnsi="Times New Roman"/>
      <w:color w:val="306785" w:themeColor="accent1" w:themeShade="BF"/>
      <w:spacing w:val="10"/>
      <w:kern w:val="28"/>
      <w:sz w:val="28"/>
      <w:szCs w:val="52"/>
      <w:u w:val="single"/>
      <w:lang w:val="ca-ES"/>
    </w:rPr>
  </w:style>
  <w:style w:type="character" w:styleId="Strong">
    <w:name w:val="Strong"/>
    <w:uiPriority w:val="22"/>
    <w:semiHidden/>
    <w:rsid w:val="00DA18E2"/>
    <w:rPr>
      <w:b/>
      <w:bCs/>
    </w:rPr>
  </w:style>
  <w:style w:type="character" w:styleId="Emphasis">
    <w:name w:val="Emphasis"/>
    <w:uiPriority w:val="20"/>
    <w:semiHidden/>
    <w:rsid w:val="00DA18E2"/>
    <w:rPr>
      <w:caps/>
      <w:color w:val="204458" w:themeColor="accent1" w:themeShade="7F"/>
      <w:spacing w:val="5"/>
    </w:rPr>
  </w:style>
  <w:style w:type="paragraph" w:styleId="NoSpacing">
    <w:name w:val="No Spacing"/>
    <w:basedOn w:val="Normal"/>
    <w:link w:val="NoSpacingChar"/>
    <w:uiPriority w:val="1"/>
    <w:semiHidden/>
    <w:qFormat/>
    <w:rsid w:val="00DD12AF"/>
    <w:pPr>
      <w:spacing w:before="0" w:after="0"/>
    </w:pPr>
  </w:style>
  <w:style w:type="character" w:customStyle="1" w:styleId="NoSpacingChar">
    <w:name w:val="No Spacing Char"/>
    <w:basedOn w:val="DefaultParagraphFont"/>
    <w:link w:val="NoSpacing"/>
    <w:uiPriority w:val="1"/>
    <w:semiHidden/>
    <w:rsid w:val="002C3D28"/>
    <w:rPr>
      <w:szCs w:val="20"/>
    </w:rPr>
  </w:style>
  <w:style w:type="paragraph" w:styleId="ListParagraph">
    <w:name w:val="List Paragraph"/>
    <w:basedOn w:val="Normal"/>
    <w:uiPriority w:val="34"/>
    <w:semiHidden/>
    <w:rsid w:val="00DA18E2"/>
    <w:pPr>
      <w:ind w:left="720"/>
      <w:contextualSpacing/>
    </w:pPr>
  </w:style>
  <w:style w:type="paragraph" w:styleId="Quote">
    <w:name w:val="Quote"/>
    <w:basedOn w:val="Normal"/>
    <w:next w:val="Normal"/>
    <w:link w:val="QuoteChar"/>
    <w:uiPriority w:val="29"/>
    <w:qFormat/>
    <w:rsid w:val="00473094"/>
    <w:pPr>
      <w:ind w:left="434" w:right="611"/>
      <w:jc w:val="center"/>
    </w:pPr>
    <w:rPr>
      <w:rFonts w:asciiTheme="majorHAnsi" w:hAnsiTheme="majorHAnsi"/>
      <w:b/>
      <w:noProof/>
      <w:sz w:val="52"/>
      <w:szCs w:val="36"/>
    </w:rPr>
  </w:style>
  <w:style w:type="character" w:customStyle="1" w:styleId="QuoteChar">
    <w:name w:val="Quote Char"/>
    <w:basedOn w:val="DefaultParagraphFont"/>
    <w:link w:val="Quote"/>
    <w:uiPriority w:val="29"/>
    <w:rsid w:val="00473094"/>
    <w:rPr>
      <w:rFonts w:asciiTheme="majorHAnsi" w:hAnsiTheme="majorHAnsi"/>
      <w:b/>
      <w:noProof/>
      <w:sz w:val="52"/>
      <w:szCs w:val="36"/>
    </w:rPr>
  </w:style>
  <w:style w:type="paragraph" w:styleId="IntenseQuote">
    <w:name w:val="Intense Quote"/>
    <w:basedOn w:val="Normal"/>
    <w:next w:val="Normal"/>
    <w:link w:val="IntenseQuoteCh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IntenseQuoteChar">
    <w:name w:val="Intense Quote Char"/>
    <w:basedOn w:val="DefaultParagraphFont"/>
    <w:link w:val="IntenseQuote"/>
    <w:uiPriority w:val="30"/>
    <w:semiHidden/>
    <w:rsid w:val="00B82BB3"/>
    <w:rPr>
      <w:i/>
      <w:iCs/>
      <w:color w:val="418AB3" w:themeColor="accent1"/>
      <w:sz w:val="20"/>
      <w:szCs w:val="20"/>
    </w:rPr>
  </w:style>
  <w:style w:type="character" w:styleId="SubtleEmphasis">
    <w:name w:val="Subtle Emphasis"/>
    <w:uiPriority w:val="19"/>
    <w:semiHidden/>
    <w:rsid w:val="00DA18E2"/>
    <w:rPr>
      <w:i/>
      <w:iCs/>
      <w:color w:val="204458" w:themeColor="accent1" w:themeShade="7F"/>
    </w:rPr>
  </w:style>
  <w:style w:type="character" w:styleId="IntenseEmphasis">
    <w:name w:val="Intense Emphasis"/>
    <w:uiPriority w:val="21"/>
    <w:semiHidden/>
    <w:rsid w:val="00DA18E2"/>
    <w:rPr>
      <w:b/>
      <w:bCs/>
      <w:caps/>
      <w:color w:val="204458" w:themeColor="accent1" w:themeShade="7F"/>
      <w:spacing w:val="10"/>
    </w:rPr>
  </w:style>
  <w:style w:type="character" w:styleId="SubtleReference">
    <w:name w:val="Subtle Reference"/>
    <w:uiPriority w:val="31"/>
    <w:semiHidden/>
    <w:rsid w:val="00DA18E2"/>
    <w:rPr>
      <w:b/>
      <w:bCs/>
      <w:color w:val="418AB3" w:themeColor="accent1"/>
    </w:rPr>
  </w:style>
  <w:style w:type="character" w:styleId="IntenseReference">
    <w:name w:val="Intense Reference"/>
    <w:uiPriority w:val="32"/>
    <w:semiHidden/>
    <w:rsid w:val="00DA18E2"/>
    <w:rPr>
      <w:b/>
      <w:bCs/>
      <w:i/>
      <w:iCs/>
      <w:caps/>
      <w:color w:val="418AB3" w:themeColor="accent1"/>
    </w:rPr>
  </w:style>
  <w:style w:type="character" w:styleId="BookTitle">
    <w:name w:val="Book Title"/>
    <w:uiPriority w:val="33"/>
    <w:semiHidden/>
    <w:rsid w:val="00DA18E2"/>
    <w:rPr>
      <w:b/>
      <w:bCs/>
      <w:i/>
      <w:iCs/>
      <w:spacing w:val="9"/>
    </w:rPr>
  </w:style>
  <w:style w:type="paragraph" w:styleId="TOCHeading">
    <w:name w:val="TOC Heading"/>
    <w:basedOn w:val="Heading1"/>
    <w:next w:val="Normal"/>
    <w:uiPriority w:val="39"/>
    <w:semiHidden/>
    <w:unhideWhenUsed/>
    <w:qFormat/>
    <w:rsid w:val="00DA18E2"/>
    <w:pPr>
      <w:outlineLvl w:val="9"/>
    </w:pPr>
  </w:style>
  <w:style w:type="paragraph" w:styleId="Footer">
    <w:name w:val="footer"/>
    <w:basedOn w:val="Normal"/>
    <w:link w:val="FooterChar"/>
    <w:uiPriority w:val="99"/>
    <w:rsid w:val="00B82BB3"/>
    <w:pPr>
      <w:tabs>
        <w:tab w:val="center" w:pos="4680"/>
        <w:tab w:val="right" w:pos="9360"/>
      </w:tabs>
      <w:spacing w:before="0" w:after="0"/>
    </w:pPr>
  </w:style>
  <w:style w:type="character" w:customStyle="1" w:styleId="FooterChar">
    <w:name w:val="Footer Char"/>
    <w:basedOn w:val="DefaultParagraphFont"/>
    <w:link w:val="Footer"/>
    <w:uiPriority w:val="99"/>
    <w:rsid w:val="002C3D28"/>
    <w:rPr>
      <w:szCs w:val="20"/>
    </w:rPr>
  </w:style>
  <w:style w:type="character" w:styleId="PageNumber">
    <w:name w:val="page number"/>
    <w:basedOn w:val="DefaultParagraphFont"/>
    <w:uiPriority w:val="99"/>
    <w:semiHidden/>
    <w:unhideWhenUsed/>
    <w:rsid w:val="0040148B"/>
  </w:style>
  <w:style w:type="paragraph" w:styleId="Header">
    <w:name w:val="header"/>
    <w:basedOn w:val="Normal"/>
    <w:link w:val="HeaderChar"/>
    <w:uiPriority w:val="99"/>
    <w:semiHidden/>
    <w:rsid w:val="00261604"/>
    <w:pPr>
      <w:tabs>
        <w:tab w:val="center" w:pos="4680"/>
        <w:tab w:val="right" w:pos="9360"/>
      </w:tabs>
      <w:spacing w:before="0" w:after="0"/>
    </w:pPr>
  </w:style>
  <w:style w:type="character" w:customStyle="1" w:styleId="HeaderChar">
    <w:name w:val="Header Char"/>
    <w:basedOn w:val="DefaultParagraphFont"/>
    <w:link w:val="Header"/>
    <w:uiPriority w:val="99"/>
    <w:semiHidden/>
    <w:rsid w:val="002C3D28"/>
    <w:rPr>
      <w:szCs w:val="20"/>
    </w:rPr>
  </w:style>
  <w:style w:type="table" w:styleId="TableGrid">
    <w:name w:val="Table Grid"/>
    <w:basedOn w:val="Table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82BB3"/>
    <w:pPr>
      <w:spacing w:before="240" w:after="0"/>
    </w:pPr>
    <w:rPr>
      <w:b/>
      <w:color w:val="FFFFFF" w:themeColor="background1"/>
    </w:rPr>
  </w:style>
  <w:style w:type="paragraph" w:styleId="TOC2">
    <w:name w:val="toc 2"/>
    <w:basedOn w:val="Normal"/>
    <w:next w:val="Normal"/>
    <w:autoRedefine/>
    <w:uiPriority w:val="39"/>
    <w:rsid w:val="00B82BB3"/>
    <w:pPr>
      <w:spacing w:after="0"/>
    </w:pPr>
    <w:rPr>
      <w:color w:val="FFFFFF" w:themeColor="background1"/>
    </w:rPr>
  </w:style>
  <w:style w:type="paragraph" w:styleId="TOAHeading">
    <w:name w:val="toa heading"/>
    <w:basedOn w:val="Heading1"/>
    <w:next w:val="Normal"/>
    <w:uiPriority w:val="99"/>
    <w:rsid w:val="00B82BB3"/>
  </w:style>
  <w:style w:type="character" w:styleId="PlaceholderText">
    <w:name w:val="Placeholder Text"/>
    <w:basedOn w:val="DefaultParagraphFont"/>
    <w:uiPriority w:val="99"/>
    <w:semiHidden/>
    <w:rsid w:val="00B82BB3"/>
    <w:rPr>
      <w:color w:val="808080"/>
    </w:rPr>
  </w:style>
  <w:style w:type="paragraph" w:customStyle="1" w:styleId="NormalonDarkBackground">
    <w:name w:val="Normal on Dark Background"/>
    <w:basedOn w:val="Normal"/>
    <w:qFormat/>
    <w:rsid w:val="00473094"/>
  </w:style>
  <w:style w:type="character" w:styleId="Hyperlink">
    <w:name w:val="Hyperlink"/>
    <w:basedOn w:val="DefaultParagraphFont"/>
    <w:uiPriority w:val="99"/>
    <w:unhideWhenUsed/>
    <w:rsid w:val="003A480B"/>
    <w:rPr>
      <w:color w:val="F59E00" w:themeColor="hyperlink"/>
      <w:u w:val="single"/>
    </w:rPr>
  </w:style>
  <w:style w:type="character" w:customStyle="1" w:styleId="UnresolvedMention1">
    <w:name w:val="Unresolved Mention1"/>
    <w:basedOn w:val="DefaultParagraphFont"/>
    <w:uiPriority w:val="99"/>
    <w:semiHidden/>
    <w:rsid w:val="003A48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header" Target="header2.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www.watch2gether.com" TargetMode="External"/><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lternativeto.net/software/rav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s://developer.android.com/studio/terms?hl=es-419"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www.youtube.com/static?template=terms&amp;hl=es&amp;gl=ES" TargetMode="External"/><Relationship Id="rId30" Type="http://schemas.openxmlformats.org/officeDocument/2006/relationships/image" Target="media/image14.pn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2.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1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0C959B-7B06-4F81-A96C-EF3B94CD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Template>
  <TotalTime>0</TotalTime>
  <Pages>19</Pages>
  <Words>2188</Words>
  <Characters>12040</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2020-04-15T16:54:00Z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