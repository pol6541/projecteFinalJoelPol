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360" w:type="dxa"/>
          <w:right w:w="360" w:type="dxa"/>
        </w:tblCellMar>
        <w:tblLook w:val="0600" w:firstRow="0" w:lastRow="0" w:firstColumn="0" w:lastColumn="0" w:noHBand="1" w:noVBand="1"/>
      </w:tblPr>
      <w:tblGrid>
        <w:gridCol w:w="1710"/>
        <w:gridCol w:w="3330"/>
        <w:gridCol w:w="6470"/>
      </w:tblGrid>
      <w:tr w:rsidR="00DD12AF" w14:paraId="74F8970F" w14:textId="77777777" w:rsidTr="002C3D28">
        <w:tc>
          <w:tcPr>
            <w:tcW w:w="1710" w:type="dxa"/>
          </w:tcPr>
          <w:p w14:paraId="441A5719" w14:textId="2C2170E3" w:rsidR="00DD12AF" w:rsidRDefault="00594C02" w:rsidP="005155E9">
            <w:r>
              <w:rPr>
                <w:noProof/>
                <w:lang w:val="es-ES" w:eastAsia="es-ES"/>
              </w:rPr>
              <w:drawing>
                <wp:inline distT="0" distB="0" distL="0" distR="0" wp14:anchorId="617B33C6" wp14:editId="283B2ECA">
                  <wp:extent cx="828837" cy="612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artisticPencilGrayscale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837" cy="6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  <w:vAlign w:val="center"/>
          </w:tcPr>
          <w:p w14:paraId="38779003" w14:textId="6700F677" w:rsidR="00DD12AF" w:rsidRPr="00B6027A" w:rsidRDefault="00DD12AF" w:rsidP="00594C02">
            <w:pPr>
              <w:pStyle w:val="Subtitle"/>
              <w:rPr>
                <w:u w:val="none"/>
              </w:rPr>
            </w:pPr>
            <w:r w:rsidRPr="00B6027A">
              <w:rPr>
                <w:color w:val="5E5E5E" w:themeColor="text2"/>
                <w:u w:val="none"/>
              </w:rPr>
              <w:t>SOFTWARE</w:t>
            </w:r>
          </w:p>
        </w:tc>
        <w:tc>
          <w:tcPr>
            <w:tcW w:w="6470" w:type="dxa"/>
          </w:tcPr>
          <w:p w14:paraId="5DDCA6D1" w14:textId="77777777" w:rsidR="00DD12AF" w:rsidRDefault="00DD12AF" w:rsidP="005155E9"/>
        </w:tc>
      </w:tr>
      <w:tr w:rsidR="00DD12AF" w14:paraId="54461BA8" w14:textId="77777777" w:rsidTr="002C3D28">
        <w:trPr>
          <w:trHeight w:val="7668"/>
        </w:trPr>
        <w:tc>
          <w:tcPr>
            <w:tcW w:w="5040" w:type="dxa"/>
            <w:gridSpan w:val="2"/>
          </w:tcPr>
          <w:p w14:paraId="7FC8134E" w14:textId="77777777" w:rsidR="00DD12AF" w:rsidRDefault="00DD12AF" w:rsidP="005155E9"/>
        </w:tc>
        <w:tc>
          <w:tcPr>
            <w:tcW w:w="6470" w:type="dxa"/>
          </w:tcPr>
          <w:p w14:paraId="39999717" w14:textId="77777777" w:rsidR="00DD12AF" w:rsidRDefault="00DD12AF" w:rsidP="005155E9"/>
        </w:tc>
      </w:tr>
      <w:tr w:rsidR="00DD12AF" w14:paraId="26B2FE3F" w14:textId="77777777" w:rsidTr="002C3D28">
        <w:trPr>
          <w:trHeight w:val="4860"/>
        </w:trPr>
        <w:tc>
          <w:tcPr>
            <w:tcW w:w="5040" w:type="dxa"/>
            <w:gridSpan w:val="2"/>
          </w:tcPr>
          <w:p w14:paraId="209FCEC1" w14:textId="233012A9" w:rsidR="00B82BB3" w:rsidRDefault="00594C02" w:rsidP="00B82BB3">
            <w:pPr>
              <w:pStyle w:val="TOAHeading"/>
            </w:pPr>
            <w:r>
              <w:t>Projecte final</w:t>
            </w:r>
          </w:p>
          <w:p w14:paraId="2DCB89F9" w14:textId="139297CD" w:rsidR="00B82BB3" w:rsidRDefault="00B82BB3" w:rsidP="00B82BB3">
            <w:pPr>
              <w:pStyle w:val="TOC1"/>
              <w:rPr>
                <w:lang w:eastAsia="en-US"/>
              </w:rPr>
            </w:pPr>
          </w:p>
          <w:p w14:paraId="59DDDDB1" w14:textId="54AC6474" w:rsidR="00B82BB3" w:rsidRDefault="00B82BB3" w:rsidP="00B82BB3">
            <w:pPr>
              <w:pStyle w:val="TOC1"/>
              <w:rPr>
                <w:lang w:eastAsia="en-US"/>
              </w:rPr>
            </w:pPr>
          </w:p>
          <w:p w14:paraId="1106C437" w14:textId="5FD5348C" w:rsidR="00B82BB3" w:rsidRDefault="00B82BB3" w:rsidP="00B82BB3">
            <w:pPr>
              <w:pStyle w:val="TOC1"/>
              <w:rPr>
                <w:lang w:eastAsia="en-US"/>
              </w:rPr>
            </w:pPr>
          </w:p>
          <w:p w14:paraId="4BA2363D" w14:textId="43D14E7A" w:rsidR="00DD12AF" w:rsidRDefault="00DD12AF" w:rsidP="00B82BB3">
            <w:pPr>
              <w:pStyle w:val="TOC2"/>
            </w:pPr>
          </w:p>
        </w:tc>
        <w:tc>
          <w:tcPr>
            <w:tcW w:w="6470" w:type="dxa"/>
          </w:tcPr>
          <w:p w14:paraId="2907AE35" w14:textId="77777777" w:rsidR="00DD12AF" w:rsidRDefault="00DD12AF" w:rsidP="005155E9"/>
        </w:tc>
      </w:tr>
    </w:tbl>
    <w:p w14:paraId="4AA368DF" w14:textId="77777777" w:rsidR="00261604" w:rsidRPr="00DD12AF" w:rsidRDefault="00261604" w:rsidP="00DD12AF">
      <w:pPr>
        <w:pStyle w:val="NoSpacing"/>
        <w:sectPr w:rsidR="00261604" w:rsidRPr="00DD12AF" w:rsidSect="00DD12AF">
          <w:headerReference w:type="default" r:id="rId13"/>
          <w:footerReference w:type="even" r:id="rId14"/>
          <w:footerReference w:type="default" r:id="rId15"/>
          <w:pgSz w:w="12240" w:h="15840"/>
          <w:pgMar w:top="360" w:right="360" w:bottom="360" w:left="360" w:header="360" w:footer="360" w:gutter="0"/>
          <w:cols w:space="720"/>
          <w:docGrid w:linePitch="360"/>
        </w:sectPr>
      </w:pPr>
    </w:p>
    <w:p w14:paraId="0707DA34" w14:textId="5C4EAC47" w:rsidR="00473094" w:rsidRDefault="00594C02" w:rsidP="00473094">
      <w:pPr>
        <w:pStyle w:val="Heading1"/>
      </w:pPr>
      <w:r>
        <w:lastRenderedPageBreak/>
        <w:t>Índex</w:t>
      </w:r>
    </w:p>
    <w:p w14:paraId="76FA3BBC" w14:textId="77777777" w:rsidR="00230A0F" w:rsidRDefault="00230A0F">
      <w:pPr>
        <w:spacing w:before="200" w:after="200" w:line="276" w:lineRule="auto"/>
        <w:jc w:val="left"/>
      </w:pPr>
      <w:r>
        <w:br w:type="page"/>
      </w:r>
    </w:p>
    <w:p w14:paraId="644A4C94" w14:textId="791DE859" w:rsidR="00230A0F" w:rsidRDefault="00230A0F">
      <w:pPr>
        <w:spacing w:before="200" w:after="200" w:line="276" w:lineRule="auto"/>
        <w:jc w:val="left"/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099E57C" wp14:editId="786D9226">
                <wp:simplePos x="0" y="0"/>
                <wp:positionH relativeFrom="margin">
                  <wp:align>center</wp:align>
                </wp:positionH>
                <wp:positionV relativeFrom="paragraph">
                  <wp:posOffset>2767330</wp:posOffset>
                </wp:positionV>
                <wp:extent cx="3905250" cy="1404620"/>
                <wp:effectExtent l="0" t="0" r="19050" b="1524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softEdge rad="63500"/>
                        </a:effectLst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24B16" w14:textId="16592DD0" w:rsidR="00230A0F" w:rsidRPr="000C7F06" w:rsidRDefault="000C7F06">
                            <w:pPr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“Intelligence is the ability to avoid doing work, yet getting the work done”</w:t>
                            </w:r>
                          </w:p>
                          <w:p w14:paraId="763F32B7" w14:textId="1942CFA3" w:rsidR="000C7F06" w:rsidRPr="000C7F06" w:rsidRDefault="000C7F06">
                            <w:pPr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“La intel</w:t>
                            </w:r>
                            <w:r w:rsidRPr="000C7F06">
                              <w:rPr>
                                <w:rFonts w:ascii="Cambria" w:hAnsi="Cambria" w:cs="Cambria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·</w:t>
                            </w: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lig</w:t>
                            </w:r>
                            <w:r w:rsidRPr="000C7F06">
                              <w:rPr>
                                <w:rFonts w:ascii="Rockwell" w:hAnsi="Rockwell" w:cs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è</w:t>
                            </w: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ncia </w:t>
                            </w:r>
                            <w:r w:rsidRPr="000C7F06">
                              <w:rPr>
                                <w:rFonts w:ascii="Rockwell" w:hAnsi="Rockwell" w:cs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é</w:t>
                            </w: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 la capacitat d</w:t>
                            </w:r>
                            <w:r w:rsidRPr="000C7F06">
                              <w:rPr>
                                <w:rFonts w:ascii="Rockwell" w:hAnsi="Rockwell" w:cs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’</w:t>
                            </w: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evitar fer la feina, però acabar fent la feina”</w:t>
                            </w:r>
                          </w:p>
                          <w:p w14:paraId="33245916" w14:textId="57AAEB44" w:rsidR="000C7F06" w:rsidRPr="000C7F06" w:rsidRDefault="000C7F06" w:rsidP="000C7F06">
                            <w:pPr>
                              <w:jc w:val="right"/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-Linus Torvalds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099E5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17.9pt;width:307.5pt;height:110.6pt;z-index:2516715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" fillcolor="#e98b6f [2169]" strokecolor="#df5327 [3209]" strokeweight=".5pt">
                <v:fill color2="#e57350 [2617]" rotate="t" colors="0 #efaca1;.5 #eb9f93;1 #ed8e7e" focus="100%" type="gradient">
                  <o:fill v:ext="view" type="gradientUnscaled"/>
                </v:fill>
                <v:textbox style="mso-fit-shape-to-text:t">
                  <w:txbxContent>
                    <w:p w14:paraId="18524B16" w14:textId="16592DD0" w:rsidR="00230A0F" w:rsidRPr="000C7F06" w:rsidRDefault="000C7F06">
                      <w:pPr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“Intelligence is the ability to avoid doing work, yet getting the work done”</w:t>
                      </w:r>
                    </w:p>
                    <w:p w14:paraId="763F32B7" w14:textId="1942CFA3" w:rsidR="000C7F06" w:rsidRPr="000C7F06" w:rsidRDefault="000C7F06">
                      <w:pPr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“La intel</w:t>
                      </w:r>
                      <w:r w:rsidRPr="000C7F06">
                        <w:rPr>
                          <w:rFonts w:ascii="Cambria" w:hAnsi="Cambria" w:cs="Cambria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·</w:t>
                      </w: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lig</w:t>
                      </w:r>
                      <w:r w:rsidRPr="000C7F06">
                        <w:rPr>
                          <w:rFonts w:ascii="Rockwell" w:hAnsi="Rockwell" w:cs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è</w:t>
                      </w: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ncia </w:t>
                      </w:r>
                      <w:r w:rsidRPr="000C7F06">
                        <w:rPr>
                          <w:rFonts w:ascii="Rockwell" w:hAnsi="Rockwell" w:cs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é</w:t>
                      </w: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 la capacitat d</w:t>
                      </w:r>
                      <w:r w:rsidRPr="000C7F06">
                        <w:rPr>
                          <w:rFonts w:ascii="Rockwell" w:hAnsi="Rockwell" w:cs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’</w:t>
                      </w: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evitar fer la feina, però acabar fent la feina”</w:t>
                      </w:r>
                    </w:p>
                    <w:p w14:paraId="33245916" w14:textId="57AAEB44" w:rsidR="000C7F06" w:rsidRPr="000C7F06" w:rsidRDefault="000C7F06" w:rsidP="000C7F06">
                      <w:pPr>
                        <w:jc w:val="right"/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-Linus Torvalds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51340B3D" w14:textId="6D0141E8" w:rsidR="009B0E4E" w:rsidRDefault="009B0E4E">
      <w:pPr>
        <w:spacing w:before="200" w:after="200" w:line="276" w:lineRule="auto"/>
        <w:jc w:val="left"/>
      </w:pPr>
      <w:r>
        <w:lastRenderedPageBreak/>
        <w:br w:type="page"/>
      </w:r>
    </w:p>
    <w:p w14:paraId="537435B4" w14:textId="77777777" w:rsidR="004A1027" w:rsidRDefault="004A1027" w:rsidP="004A1027">
      <w:pPr>
        <w:pStyle w:val="Heading1"/>
      </w:pPr>
      <w:r>
        <w:lastRenderedPageBreak/>
        <w:t>Introducció</w:t>
      </w:r>
    </w:p>
    <w:p w14:paraId="27F1C8DB" w14:textId="77777777" w:rsidR="004A1027" w:rsidRDefault="004A1027" w:rsidP="004A1027">
      <w:r>
        <w:t>Aquest document defineix el projecte de software de -</w:t>
      </w:r>
      <w:proofErr w:type="spellStart"/>
      <w:r>
        <w:t>nomApp</w:t>
      </w:r>
      <w:proofErr w:type="spellEnd"/>
      <w:r>
        <w:t>- i la defineix en la seva totalitat: Així doncs aquest document serà útil per entendre l’aplicació i el projecte; a més podria servir per implementar-hi noves modificacions o actualitzacions.</w:t>
      </w:r>
    </w:p>
    <w:p w14:paraId="01B351E7" w14:textId="77777777" w:rsidR="004A1027" w:rsidRDefault="004A1027" w:rsidP="004A1027">
      <w:r>
        <w:t>El projecte consisteix en crear un aplicació multi plataforma que solucioni algun problema empresarial i que pugui interessar o en solucionar un problema per la societat.</w:t>
      </w:r>
    </w:p>
    <w:p w14:paraId="5759C450" w14:textId="0DA38F4F" w:rsidR="004A1027" w:rsidRDefault="004A1027" w:rsidP="004A1027">
      <w:r>
        <w:t>En el nostre cas solucionem un problema de la comunitat.</w:t>
      </w:r>
    </w:p>
    <w:p w14:paraId="3FE228BA" w14:textId="77777777" w:rsidR="004A1027" w:rsidRDefault="004A1027" w:rsidP="004A1027">
      <w:r w:rsidRPr="004A1027">
        <w:rPr>
          <w:rStyle w:val="TitleChar"/>
        </w:rPr>
        <w:t>Origen de la idea</w:t>
      </w:r>
    </w:p>
    <w:p w14:paraId="62412C6D" w14:textId="77777777" w:rsidR="004A1027" w:rsidRDefault="004A1027" w:rsidP="004A1027">
      <w:r>
        <w:t xml:space="preserve">En les dates en que està realitzat aquest projecte, hi ha una pandèmia global, moltes empreses han tancat i tenen pèrdues, però això no significa que no sorgeixin oportunitats de mercat, hi ha moltes empreses com </w:t>
      </w:r>
      <w:proofErr w:type="spellStart"/>
      <w:r>
        <w:t>Netflix</w:t>
      </w:r>
      <w:proofErr w:type="spellEnd"/>
      <w:r>
        <w:t xml:space="preserve">, </w:t>
      </w:r>
      <w:proofErr w:type="spellStart"/>
      <w:r>
        <w:t>Twitch</w:t>
      </w:r>
      <w:proofErr w:type="spellEnd"/>
      <w:r>
        <w:t>, entre d’altres que s’estan lucrant molt ja que la gent en aquests mals dies necessita entreteniment.</w:t>
      </w:r>
    </w:p>
    <w:p w14:paraId="56BD869D" w14:textId="65AE9BED" w:rsidR="004A1027" w:rsidRDefault="004A1027" w:rsidP="004A1027">
      <w:r>
        <w:t>D’aquí sorgeix la nostre idea, les empreses que més han crescut en aquest temps han set les de videojocs i les plataformes de reproducció de contingut, ja siguin pel·lícules, series o contingut personal. Així doncs vam pensar que no hi ha millor manera que gaudir una sèrie metres la comentes amb els teus amics o familiars.</w:t>
      </w:r>
    </w:p>
    <w:p w14:paraId="29CD1027" w14:textId="60F706C6" w:rsidR="004A1027" w:rsidRDefault="004A1027" w:rsidP="004A1027">
      <w:pPr>
        <w:pStyle w:val="Title"/>
      </w:pPr>
      <w:r>
        <w:t>Què és -</w:t>
      </w:r>
      <w:proofErr w:type="spellStart"/>
      <w:r>
        <w:t>NomApp</w:t>
      </w:r>
      <w:proofErr w:type="spellEnd"/>
      <w:r>
        <w:t>-</w:t>
      </w:r>
    </w:p>
    <w:p w14:paraId="3AF15F8A" w14:textId="77777777" w:rsidR="004A1027" w:rsidRDefault="004A1027" w:rsidP="004A1027">
      <w:r>
        <w:t xml:space="preserve">La nostra idea de projecte consisteix en solucionar un problema que ha sorgit gràcies a la tecnologia. Avui en dia els servies </w:t>
      </w:r>
      <w:proofErr w:type="spellStart"/>
      <w:r>
        <w:t>d’streaming</w:t>
      </w:r>
      <w:proofErr w:type="spellEnd"/>
      <w:r>
        <w:t xml:space="preserve"> o el contingut amb format vídeo són els més consumits per la gent. Així doncs vam pensar en una idea que ens permetés poder mirar aquests serveis amb els teus amics.</w:t>
      </w:r>
    </w:p>
    <w:p w14:paraId="58EB13E3" w14:textId="400A6AD4" w:rsidR="004A1027" w:rsidRDefault="004A1027" w:rsidP="004A1027">
      <w:r>
        <w:t>-</w:t>
      </w:r>
      <w:proofErr w:type="spellStart"/>
      <w:r>
        <w:t>nomapp</w:t>
      </w:r>
      <w:proofErr w:type="spellEnd"/>
      <w:r>
        <w:t xml:space="preserve">- serveix exactament per això, per poder crear un grup on reproduir-hi un vídeo d’algun servei com </w:t>
      </w:r>
      <w:proofErr w:type="spellStart"/>
      <w:r>
        <w:t>Youtube</w:t>
      </w:r>
      <w:proofErr w:type="spellEnd"/>
      <w:r>
        <w:t>. A més es podrà xerrar amb ells via xat per comentar qualsevol detall.</w:t>
      </w:r>
    </w:p>
    <w:p w14:paraId="4D66D4BD" w14:textId="12A344FA" w:rsidR="004A1027" w:rsidRDefault="004A1027" w:rsidP="004A1027">
      <w:r>
        <w:t>L’objectiu de la nostre aplicació es crear un servei gratuït on tothom qui vulgui pugui veure i comentar el mateix contingut fent així més interessant aquest i poder tenir més opinions i punts de vista.</w:t>
      </w:r>
    </w:p>
    <w:p w14:paraId="1C99DB4D" w14:textId="77777777" w:rsidR="004A1027" w:rsidRDefault="004A1027" w:rsidP="004A1027"/>
    <w:p w14:paraId="662DEA02" w14:textId="36ED94DA" w:rsidR="004A1027" w:rsidRDefault="004A1027" w:rsidP="004A1027">
      <w:r>
        <w:br w:type="page"/>
      </w:r>
    </w:p>
    <w:p w14:paraId="69F9D005" w14:textId="491C852D" w:rsidR="00473094" w:rsidRDefault="000F7F33" w:rsidP="000F7F33">
      <w:pPr>
        <w:pStyle w:val="Heading1"/>
      </w:pPr>
      <w:r>
        <w:lastRenderedPageBreak/>
        <w:t>Estudi de viabilitat</w:t>
      </w:r>
    </w:p>
    <w:p w14:paraId="7FC5C59C" w14:textId="116D457F" w:rsidR="000F7F33" w:rsidRDefault="000F7F33" w:rsidP="000F7F33">
      <w:pPr>
        <w:pStyle w:val="Title"/>
      </w:pPr>
      <w:r>
        <w:t xml:space="preserve">Viabilitat </w:t>
      </w:r>
      <w:r w:rsidR="0028470B">
        <w:t>econòmica</w:t>
      </w:r>
    </w:p>
    <w:p w14:paraId="17FFC118" w14:textId="509F1F7A" w:rsidR="000F7F33" w:rsidRDefault="0078636D" w:rsidP="000F7F33">
      <w:r>
        <w:t xml:space="preserve">Primer de tot, necessitem saber les necessitats del mercat. Creiem que actualment l’entreteniment online, ja siguin series, documentals o qualsevol mena de contingut és un sector molt important per la societat. </w:t>
      </w:r>
      <w:r w:rsidR="0028470B">
        <w:t>Moltíssimes</w:t>
      </w:r>
      <w:r>
        <w:t xml:space="preserve"> persones</w:t>
      </w:r>
      <w:r w:rsidR="00F24B52">
        <w:t xml:space="preserve"> consumeixen dia a dia aquests continguts, per tant creiem que la nostre aplicació és una proposta </w:t>
      </w:r>
      <w:r w:rsidR="0028470B">
        <w:t>encertada</w:t>
      </w:r>
      <w:r w:rsidR="00F24B52">
        <w:t>.</w:t>
      </w:r>
    </w:p>
    <w:p w14:paraId="53D89158" w14:textId="04DB5EE6" w:rsidR="00CD5377" w:rsidRDefault="00CD5377" w:rsidP="000F7F33">
      <w:r>
        <w:t>Cal recalcar que no tenim experiència en el sector financer el que pot jugar en la nostre contra</w:t>
      </w:r>
      <w:r w:rsidR="00C01D57">
        <w:t xml:space="preserve"> i el que ens </w:t>
      </w:r>
      <w:r w:rsidR="0028470B">
        <w:t>suposaria</w:t>
      </w:r>
      <w:r w:rsidR="00C01D57">
        <w:t xml:space="preserve"> un valor afegit. Tot hi això creiem que tenim suficients </w:t>
      </w:r>
      <w:r w:rsidR="0028470B">
        <w:t>coneixements</w:t>
      </w:r>
      <w:r w:rsidR="00C01D57">
        <w:t xml:space="preserve"> i amb una bona </w:t>
      </w:r>
      <w:r w:rsidR="0028470B">
        <w:t>estratègia</w:t>
      </w:r>
      <w:r w:rsidR="00C01D57">
        <w:t xml:space="preserve"> de ventes ens </w:t>
      </w:r>
      <w:r w:rsidR="0028470B">
        <w:t>podríem</w:t>
      </w:r>
      <w:r w:rsidR="00C01D57">
        <w:t xml:space="preserve"> posicionar.</w:t>
      </w:r>
    </w:p>
    <w:p w14:paraId="0C996C8A" w14:textId="4F41328C" w:rsidR="00CD5377" w:rsidRDefault="00CD5377" w:rsidP="00CD5377">
      <w:pPr>
        <w:pStyle w:val="Subtitle"/>
      </w:pPr>
      <w:r>
        <w:t>Estudi de mercat</w:t>
      </w:r>
    </w:p>
    <w:p w14:paraId="5E62755E" w14:textId="63A8BFA2" w:rsidR="00F24B52" w:rsidRDefault="00F24B52" w:rsidP="000F7F33">
      <w:r>
        <w:t xml:space="preserve">Abans de tot farem un estudi de mercat per saber quins seran els nostres competidors i quina és la situació de mercat. </w:t>
      </w:r>
    </w:p>
    <w:p w14:paraId="5BCC888F" w14:textId="05057EA6" w:rsidR="003A480B" w:rsidRPr="003A480B" w:rsidRDefault="003A480B" w:rsidP="000F7F33">
      <w:pPr>
        <w:rPr>
          <w:b/>
          <w:bCs/>
          <w:u w:val="single"/>
        </w:rPr>
      </w:pPr>
      <w:r w:rsidRPr="003A480B">
        <w:rPr>
          <w:b/>
          <w:bCs/>
          <w:u w:val="single"/>
        </w:rPr>
        <w:t>Rave</w:t>
      </w:r>
    </w:p>
    <w:p w14:paraId="611C0115" w14:textId="64EFF226" w:rsidR="00501B23" w:rsidRDefault="00501B23" w:rsidP="003A480B">
      <w:r>
        <w:t xml:space="preserve">Rave és una aplicació </w:t>
      </w:r>
      <w:proofErr w:type="spellStart"/>
      <w:r>
        <w:t>android</w:t>
      </w:r>
      <w:proofErr w:type="spellEnd"/>
      <w:r>
        <w:t xml:space="preserve"> que es pot trobar al </w:t>
      </w:r>
      <w:proofErr w:type="spellStart"/>
      <w:r>
        <w:t>Google</w:t>
      </w:r>
      <w:proofErr w:type="spellEnd"/>
      <w:r>
        <w:t xml:space="preserve"> Play on es pot veure </w:t>
      </w:r>
      <w:proofErr w:type="spellStart"/>
      <w:r>
        <w:t>Netflix</w:t>
      </w:r>
      <w:proofErr w:type="spellEnd"/>
      <w:r>
        <w:t xml:space="preserve">, </w:t>
      </w:r>
      <w:proofErr w:type="spellStart"/>
      <w:r>
        <w:t>Youtube</w:t>
      </w:r>
      <w:proofErr w:type="spellEnd"/>
      <w:r>
        <w:t xml:space="preserve">, escoltar música entre d’altres coses amb els teus amics. Aquesta aplicació té més de 38000 ressenyes i més de 1 milió de descarregues. Molts dels seus clients estan satisfets, és una aplicació que funciona molt bé, a part es pot parlar en xat o per veu </w:t>
      </w:r>
      <w:r w:rsidR="0028470B">
        <w:t>mentre</w:t>
      </w:r>
      <w:r>
        <w:t xml:space="preserve"> es consumeix el contingut.</w:t>
      </w:r>
    </w:p>
    <w:p w14:paraId="01C2D6E2" w14:textId="54E0AEEE" w:rsidR="00501B23" w:rsidRDefault="00501B23" w:rsidP="000F7F33"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6123212A" wp14:editId="047CEF2D">
            <wp:simplePos x="0" y="0"/>
            <wp:positionH relativeFrom="column">
              <wp:posOffset>-461010</wp:posOffset>
            </wp:positionH>
            <wp:positionV relativeFrom="paragraph">
              <wp:posOffset>27305</wp:posOffset>
            </wp:positionV>
            <wp:extent cx="3648075" cy="2887336"/>
            <wp:effectExtent l="0" t="0" r="0" b="8890"/>
            <wp:wrapTight wrapText="bothSides">
              <wp:wrapPolygon edited="0">
                <wp:start x="0" y="0"/>
                <wp:lineTo x="0" y="21524"/>
                <wp:lineTo x="21431" y="21524"/>
                <wp:lineTo x="214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887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Rave seria el nostre principal competidor i el que més mercat </w:t>
      </w:r>
      <w:r w:rsidR="0028470B">
        <w:t>avarca</w:t>
      </w:r>
      <w:r>
        <w:t xml:space="preserve">. Tot hi això creiem que hi ha tanta gent </w:t>
      </w:r>
      <w:r w:rsidR="0028470B">
        <w:t>consumint</w:t>
      </w:r>
      <w:r>
        <w:t xml:space="preserve"> entreteniment que no seria problema.</w:t>
      </w:r>
    </w:p>
    <w:p w14:paraId="694CC55F" w14:textId="6D24DA7B" w:rsidR="00C01D57" w:rsidRDefault="003A480B" w:rsidP="00C01D57">
      <w:r>
        <w:t xml:space="preserve">Rave es una aplicació totalment gratuïta, per això surten anuncis </w:t>
      </w:r>
      <w:r w:rsidR="0028470B">
        <w:t>mentre</w:t>
      </w:r>
      <w:r>
        <w:t xml:space="preserve"> naveguem per ells, no </w:t>
      </w:r>
      <w:r w:rsidR="0028470B">
        <w:t>quan</w:t>
      </w:r>
      <w:r>
        <w:t xml:space="preserve"> mirem contingut.</w:t>
      </w:r>
    </w:p>
    <w:p w14:paraId="39E778E9" w14:textId="001666FA" w:rsidR="00C01D57" w:rsidRDefault="00C01D57" w:rsidP="00C01D57"/>
    <w:p w14:paraId="7679409C" w14:textId="24B09EEE" w:rsidR="00C01D57" w:rsidRDefault="00C01D57" w:rsidP="00C01D57"/>
    <w:p w14:paraId="26CDD420" w14:textId="77777777" w:rsidR="00C01D57" w:rsidRDefault="00C01D57" w:rsidP="00C01D57"/>
    <w:p w14:paraId="512BDF80" w14:textId="77777777" w:rsidR="00C01D57" w:rsidRDefault="00C01D57">
      <w:pPr>
        <w:spacing w:before="200" w:after="200" w:line="276" w:lineRule="auto"/>
        <w:jc w:val="left"/>
      </w:pPr>
      <w:r>
        <w:br w:type="page"/>
      </w:r>
    </w:p>
    <w:p w14:paraId="1335D60E" w14:textId="413CB656" w:rsidR="003A480B" w:rsidRPr="00C01D57" w:rsidRDefault="003A480B" w:rsidP="00C01D57">
      <w:r w:rsidRPr="003A480B">
        <w:rPr>
          <w:b/>
          <w:bCs/>
          <w:u w:val="single"/>
        </w:rPr>
        <w:lastRenderedPageBreak/>
        <w:t>Watch2gether</w:t>
      </w:r>
    </w:p>
    <w:p w14:paraId="6AD2DE7C" w14:textId="243063D6" w:rsidR="003A480B" w:rsidRDefault="003A480B" w:rsidP="003A480B">
      <w:r>
        <w:t xml:space="preserve">En aquest cas tenim </w:t>
      </w:r>
      <w:hyperlink r:id="rId17" w:history="1">
        <w:r w:rsidRPr="003A480B">
          <w:rPr>
            <w:rStyle w:val="Hyperlink"/>
          </w:rPr>
          <w:t>whatch2gether</w:t>
        </w:r>
      </w:hyperlink>
      <w:r>
        <w:t xml:space="preserve"> que és un servei web. És molt similar a Rave, pots crear una sala i mirar </w:t>
      </w:r>
      <w:proofErr w:type="spellStart"/>
      <w:r>
        <w:t>Netflix</w:t>
      </w:r>
      <w:proofErr w:type="spellEnd"/>
      <w:r>
        <w:t xml:space="preserve">, </w:t>
      </w:r>
      <w:proofErr w:type="spellStart"/>
      <w:r>
        <w:t>youtube</w:t>
      </w:r>
      <w:proofErr w:type="spellEnd"/>
      <w:r>
        <w:t xml:space="preserve"> i altres opcions amb els teus amics que s’uneixin. </w:t>
      </w:r>
    </w:p>
    <w:p w14:paraId="21C81FD7" w14:textId="3915AD35" w:rsidR="003A480B" w:rsidRPr="003A480B" w:rsidRDefault="003A480B" w:rsidP="003A480B">
      <w:r>
        <w:rPr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 wp14:anchorId="050BB58F" wp14:editId="0F97988C">
            <wp:simplePos x="0" y="0"/>
            <wp:positionH relativeFrom="margin">
              <wp:posOffset>-609600</wp:posOffset>
            </wp:positionH>
            <wp:positionV relativeFrom="paragraph">
              <wp:posOffset>9525</wp:posOffset>
            </wp:positionV>
            <wp:extent cx="3914775" cy="2000885"/>
            <wp:effectExtent l="0" t="0" r="0" b="0"/>
            <wp:wrapTight wrapText="bothSides">
              <wp:wrapPolygon edited="0">
                <wp:start x="0" y="0"/>
                <wp:lineTo x="0" y="21387"/>
                <wp:lineTo x="21442" y="21387"/>
                <wp:lineTo x="2144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Actualment aquest servei té més de 400.000 usuaris actius. Tot hi això aquesta plataforma ofereix una tari</w:t>
      </w:r>
      <w:r w:rsidR="0028470B">
        <w:t>f</w:t>
      </w:r>
      <w:r>
        <w:t xml:space="preserve">a gratuïta amb funcions molt </w:t>
      </w:r>
      <w:r w:rsidR="0028470B">
        <w:t>reduïdes</w:t>
      </w:r>
      <w:r>
        <w:t xml:space="preserve"> i una de pagament amb totes les funcions. Aquest pagament es de €3,49/mes. </w:t>
      </w:r>
    </w:p>
    <w:p w14:paraId="23D655E3" w14:textId="495C7202" w:rsidR="00A0161D" w:rsidRDefault="00A0161D" w:rsidP="000F7F33">
      <w:pPr>
        <w:rPr>
          <w:i/>
          <w:iCs/>
          <w:sz w:val="22"/>
          <w:szCs w:val="16"/>
        </w:rPr>
      </w:pPr>
      <w:r w:rsidRPr="00A0161D">
        <w:rPr>
          <w:b/>
          <w:bCs/>
          <w:noProof/>
          <w:u w:val="single"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6923BE44" wp14:editId="04D9636A">
                <wp:simplePos x="0" y="0"/>
                <wp:positionH relativeFrom="column">
                  <wp:posOffset>-718185</wp:posOffset>
                </wp:positionH>
                <wp:positionV relativeFrom="paragraph">
                  <wp:posOffset>160655</wp:posOffset>
                </wp:positionV>
                <wp:extent cx="1524000" cy="3714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68CD0" w14:textId="77777777" w:rsidR="00A0161D" w:rsidRPr="00A0161D" w:rsidRDefault="00A0161D" w:rsidP="00A0161D">
                            <w:pPr>
                              <w:rPr>
                                <w:i/>
                                <w:iCs/>
                                <w:sz w:val="22"/>
                                <w:szCs w:val="16"/>
                              </w:rPr>
                            </w:pPr>
                            <w:r w:rsidRPr="00A0161D">
                              <w:rPr>
                                <w:i/>
                                <w:iCs/>
                                <w:sz w:val="22"/>
                                <w:szCs w:val="16"/>
                              </w:rPr>
                              <w:t>Portal watch2gether</w:t>
                            </w:r>
                          </w:p>
                          <w:p w14:paraId="585C0A9A" w14:textId="5A761AFF" w:rsidR="00A0161D" w:rsidRDefault="00A016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3BE44" id="_x0000_s1027" type="#_x0000_t202" style="position:absolute;left:0;text-align:left;margin-left:-56.55pt;margin-top:12.65pt;width:120pt;height:29.25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" filled="f" stroked="f">
                <v:textbox>
                  <w:txbxContent>
                    <w:p w14:paraId="7FF68CD0" w14:textId="77777777" w:rsidR="00A0161D" w:rsidRPr="00A0161D" w:rsidRDefault="00A0161D" w:rsidP="00A0161D">
                      <w:pPr>
                        <w:rPr>
                          <w:i/>
                          <w:iCs/>
                          <w:sz w:val="22"/>
                          <w:szCs w:val="16"/>
                        </w:rPr>
                      </w:pPr>
                      <w:r w:rsidRPr="00A0161D">
                        <w:rPr>
                          <w:i/>
                          <w:iCs/>
                          <w:sz w:val="22"/>
                          <w:szCs w:val="16"/>
                        </w:rPr>
                        <w:t>Portal watch2gether</w:t>
                      </w:r>
                    </w:p>
                    <w:p w14:paraId="585C0A9A" w14:textId="5A761AFF" w:rsidR="00A0161D" w:rsidRDefault="00A0161D"/>
                  </w:txbxContent>
                </v:textbox>
              </v:shape>
            </w:pict>
          </mc:Fallback>
        </mc:AlternateContent>
      </w:r>
    </w:p>
    <w:p w14:paraId="008E31C4" w14:textId="6CEB401B" w:rsidR="00A0161D" w:rsidRDefault="00A0161D" w:rsidP="000F7F33">
      <w:pPr>
        <w:rPr>
          <w:b/>
          <w:bCs/>
          <w:u w:val="single"/>
        </w:rPr>
      </w:pPr>
    </w:p>
    <w:p w14:paraId="20CA3B61" w14:textId="32E65520" w:rsidR="003A480B" w:rsidRDefault="003A480B" w:rsidP="000F7F33">
      <w:pPr>
        <w:rPr>
          <w:b/>
          <w:bCs/>
          <w:u w:val="single"/>
        </w:rPr>
      </w:pPr>
      <w:r w:rsidRPr="003A480B">
        <w:rPr>
          <w:b/>
          <w:bCs/>
          <w:u w:val="single"/>
        </w:rPr>
        <w:t>Altres</w:t>
      </w:r>
    </w:p>
    <w:p w14:paraId="22E5E588" w14:textId="19270DFC" w:rsidR="003A480B" w:rsidRDefault="003A480B" w:rsidP="003A480B">
      <w:r>
        <w:t xml:space="preserve">A més hi ha </w:t>
      </w:r>
      <w:r w:rsidR="00076EF3">
        <w:t>altres maneres de mirar un mateix contingut amb amics</w:t>
      </w:r>
      <w:r w:rsidR="00CD5377">
        <w:t xml:space="preserve"> com </w:t>
      </w:r>
      <w:proofErr w:type="spellStart"/>
      <w:r w:rsidR="00CD5377">
        <w:t>cytube</w:t>
      </w:r>
      <w:proofErr w:type="spellEnd"/>
      <w:r w:rsidR="00CD5377">
        <w:t xml:space="preserve">, </w:t>
      </w:r>
      <w:proofErr w:type="spellStart"/>
      <w:r w:rsidR="00CD5377">
        <w:t>NetflixParty</w:t>
      </w:r>
      <w:proofErr w:type="spellEnd"/>
      <w:r w:rsidR="00CD5377">
        <w:t>, &amp;</w:t>
      </w:r>
      <w:proofErr w:type="spellStart"/>
      <w:r w:rsidR="00CD5377">
        <w:t>chill</w:t>
      </w:r>
      <w:proofErr w:type="spellEnd"/>
      <w:r w:rsidR="00CD5377">
        <w:t xml:space="preserve"> entre d’altres. Totes són molt similars i comparteixen l</w:t>
      </w:r>
      <w:r w:rsidR="00C01D57">
        <w:t>a</w:t>
      </w:r>
      <w:r w:rsidR="00CD5377">
        <w:t xml:space="preserve"> mateixa idea.</w:t>
      </w:r>
    </w:p>
    <w:p w14:paraId="6A2CADE4" w14:textId="518C8C34" w:rsidR="00CD5377" w:rsidRDefault="00CD5377" w:rsidP="003A480B">
      <w:r>
        <w:rPr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66FEE9B2" wp14:editId="34BFDE92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3800475" cy="2603500"/>
            <wp:effectExtent l="0" t="0" r="9525" b="6350"/>
            <wp:wrapThrough wrapText="bothSides">
              <wp:wrapPolygon edited="0">
                <wp:start x="0" y="0"/>
                <wp:lineTo x="0" y="21495"/>
                <wp:lineTo x="21546" y="21495"/>
                <wp:lineTo x="2154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B8D52" w14:textId="3ED0FA5C" w:rsidR="00CD5377" w:rsidRPr="00CD5377" w:rsidRDefault="00CD5377" w:rsidP="00CD5377"/>
    <w:p w14:paraId="72215E68" w14:textId="052FA476" w:rsidR="00CD5377" w:rsidRPr="00CD5377" w:rsidRDefault="00CD5377" w:rsidP="00CD5377"/>
    <w:p w14:paraId="0FC4ECE8" w14:textId="10C12FF0" w:rsidR="00CD5377" w:rsidRPr="00CD5377" w:rsidRDefault="00CD5377" w:rsidP="00CD5377"/>
    <w:p w14:paraId="5E58D1BE" w14:textId="107351C6" w:rsidR="00CD5377" w:rsidRPr="00CD5377" w:rsidRDefault="00CD5377" w:rsidP="00CD5377"/>
    <w:p w14:paraId="3314D40D" w14:textId="4117B643" w:rsidR="00CD5377" w:rsidRPr="00CD5377" w:rsidRDefault="00CD5377" w:rsidP="00CD5377"/>
    <w:p w14:paraId="45B80361" w14:textId="3F666E50" w:rsidR="00CD5377" w:rsidRPr="00CD5377" w:rsidRDefault="00CD5377" w:rsidP="00CD5377"/>
    <w:p w14:paraId="57A2D73E" w14:textId="1D2839BF" w:rsidR="00CD5377" w:rsidRDefault="00CD5377" w:rsidP="00CD5377"/>
    <w:p w14:paraId="2B3C0E28" w14:textId="6D8A97C3" w:rsidR="00CD5377" w:rsidRDefault="00CD5377" w:rsidP="00CD5377">
      <w:pPr>
        <w:rPr>
          <w:i/>
          <w:iCs/>
          <w:sz w:val="22"/>
          <w:szCs w:val="16"/>
        </w:rPr>
      </w:pPr>
      <w:r w:rsidRPr="00CD5377">
        <w:rPr>
          <w:i/>
          <w:iCs/>
          <w:sz w:val="22"/>
          <w:szCs w:val="16"/>
        </w:rPr>
        <w:t xml:space="preserve">Imatge extreta d’una comparativa en aquesta </w:t>
      </w:r>
      <w:hyperlink r:id="rId20" w:history="1">
        <w:r w:rsidRPr="00CD5377">
          <w:rPr>
            <w:rStyle w:val="Hyperlink"/>
            <w:i/>
            <w:iCs/>
            <w:sz w:val="22"/>
            <w:szCs w:val="16"/>
          </w:rPr>
          <w:t>web</w:t>
        </w:r>
      </w:hyperlink>
      <w:r w:rsidRPr="00CD5377">
        <w:rPr>
          <w:i/>
          <w:iCs/>
          <w:sz w:val="22"/>
          <w:szCs w:val="16"/>
        </w:rPr>
        <w:t xml:space="preserve"> </w:t>
      </w:r>
    </w:p>
    <w:p w14:paraId="78ED09EC" w14:textId="77777777" w:rsidR="00CD5377" w:rsidRDefault="00CD5377">
      <w:pPr>
        <w:spacing w:before="200" w:after="200" w:line="276" w:lineRule="auto"/>
        <w:jc w:val="left"/>
        <w:rPr>
          <w:i/>
          <w:iCs/>
          <w:sz w:val="22"/>
          <w:szCs w:val="16"/>
        </w:rPr>
      </w:pPr>
      <w:r>
        <w:rPr>
          <w:i/>
          <w:iCs/>
          <w:sz w:val="22"/>
          <w:szCs w:val="16"/>
        </w:rPr>
        <w:br w:type="page"/>
      </w:r>
    </w:p>
    <w:p w14:paraId="3156E48C" w14:textId="45FF6D4A" w:rsidR="00CD5377" w:rsidRDefault="00C01D57" w:rsidP="006C3E3F">
      <w:pPr>
        <w:pStyle w:val="Subtitle"/>
      </w:pPr>
      <w:r>
        <w:lastRenderedPageBreak/>
        <w:t>Anàlisis Financer</w:t>
      </w:r>
    </w:p>
    <w:p w14:paraId="73108A2B" w14:textId="58828D2C" w:rsidR="00C01D57" w:rsidRDefault="00DA1B8B" w:rsidP="00C01D57">
      <w:r>
        <w:t xml:space="preserve">Per fer </w:t>
      </w:r>
      <w:r w:rsidR="0028470B">
        <w:t>l’anàlisi</w:t>
      </w:r>
      <w:r>
        <w:t xml:space="preserve"> financer partirem de que som un equip de dos programadors com es el cas. Primer buscarem algunes maneres de finançar el projecte ja que requerirà hores de programar, softwares i altres que anirem </w:t>
      </w:r>
      <w:r w:rsidR="0028470B">
        <w:t>veient</w:t>
      </w:r>
      <w:r>
        <w:t>.</w:t>
      </w:r>
    </w:p>
    <w:p w14:paraId="33B6F51A" w14:textId="148EAA52" w:rsidR="0031646C" w:rsidRPr="006C3E3F" w:rsidRDefault="0031646C" w:rsidP="006C3E3F">
      <w:pPr>
        <w:rPr>
          <w:b/>
          <w:bCs/>
          <w:u w:val="single"/>
        </w:rPr>
      </w:pPr>
      <w:r w:rsidRPr="006C3E3F">
        <w:rPr>
          <w:b/>
          <w:bCs/>
          <w:u w:val="single"/>
        </w:rPr>
        <w:t>Formes de finançar el projecte</w:t>
      </w:r>
    </w:p>
    <w:p w14:paraId="4028D286" w14:textId="30B32EFC" w:rsidR="0031646C" w:rsidRDefault="0031646C" w:rsidP="0031646C">
      <w:r>
        <w:t>Primer de tot mirarem quines opcions tenim per finançar el projecte:</w:t>
      </w:r>
    </w:p>
    <w:p w14:paraId="651E3D6E" w14:textId="4BBD6EAD" w:rsidR="0031646C" w:rsidRDefault="0031646C" w:rsidP="0031646C">
      <w:pPr>
        <w:pStyle w:val="ListParagraph"/>
        <w:numPr>
          <w:ilvl w:val="0"/>
          <w:numId w:val="2"/>
        </w:numPr>
      </w:pPr>
      <w:r>
        <w:t>Demanar un crèdit al banc és una de les opcions més fàcils i que més s’utilitzen en el sector empresarial.</w:t>
      </w:r>
    </w:p>
    <w:p w14:paraId="3D4BD198" w14:textId="672CC5BB" w:rsidR="0031646C" w:rsidRDefault="0031646C" w:rsidP="0031646C">
      <w:pPr>
        <w:pStyle w:val="ListParagraph"/>
        <w:numPr>
          <w:ilvl w:val="0"/>
          <w:numId w:val="2"/>
        </w:numPr>
      </w:pPr>
      <w:r>
        <w:t xml:space="preserve">‘Business </w:t>
      </w:r>
      <w:proofErr w:type="spellStart"/>
      <w:r>
        <w:t>Angels</w:t>
      </w:r>
      <w:proofErr w:type="spellEnd"/>
      <w:r>
        <w:t xml:space="preserve">’; aquest mètode consisteix en trobar un inversor privat, una persona amb capital i amb </w:t>
      </w:r>
      <w:r w:rsidR="0028470B">
        <w:t>coneixement</w:t>
      </w:r>
      <w:r>
        <w:t xml:space="preserve"> </w:t>
      </w:r>
      <w:r w:rsidR="0028470B">
        <w:t>empresarial</w:t>
      </w:r>
      <w:r>
        <w:t xml:space="preserve"> que impulsa el </w:t>
      </w:r>
      <w:r w:rsidR="0028470B">
        <w:t>desenvolupament</w:t>
      </w:r>
      <w:r>
        <w:t xml:space="preserve"> de projecte aportant capital.</w:t>
      </w:r>
    </w:p>
    <w:p w14:paraId="700F27DD" w14:textId="149F3860" w:rsidR="0031646C" w:rsidRDefault="0031646C" w:rsidP="0031646C">
      <w:pPr>
        <w:pStyle w:val="ListParagraph"/>
        <w:numPr>
          <w:ilvl w:val="0"/>
          <w:numId w:val="2"/>
        </w:numPr>
      </w:pPr>
      <w:r>
        <w:t>El fons de capital risc; són unes persones que formen una societat les quals inverteixen en projectes d’empreses amb l’objectiu de vendre les seves participacions en un futur.</w:t>
      </w:r>
    </w:p>
    <w:p w14:paraId="3B427CBD" w14:textId="5B736541" w:rsidR="0031646C" w:rsidRDefault="0031646C" w:rsidP="0031646C">
      <w:pPr>
        <w:pStyle w:val="ListParagraph"/>
        <w:numPr>
          <w:ilvl w:val="0"/>
          <w:numId w:val="2"/>
        </w:numPr>
      </w:pPr>
      <w:r>
        <w:t>Incubadores de ‘</w:t>
      </w:r>
      <w:proofErr w:type="spellStart"/>
      <w:r>
        <w:t>startups</w:t>
      </w:r>
      <w:proofErr w:type="spellEnd"/>
      <w:r>
        <w:t xml:space="preserve">’. Hi ha una gran quantitat d’institucions que s’encarreguen </w:t>
      </w:r>
      <w:r w:rsidR="0028470B">
        <w:t>d’accelerar</w:t>
      </w:r>
      <w:r>
        <w:t xml:space="preserve"> el </w:t>
      </w:r>
      <w:r w:rsidR="0028470B">
        <w:t>creixement</w:t>
      </w:r>
      <w:r>
        <w:t xml:space="preserve"> de </w:t>
      </w:r>
      <w:proofErr w:type="spellStart"/>
      <w:r>
        <w:t>starups</w:t>
      </w:r>
      <w:proofErr w:type="spellEnd"/>
      <w:r>
        <w:t>. Molts bancs ofereixen aquest programa però també hi ha empreses privades que s’hi dediquen.</w:t>
      </w:r>
    </w:p>
    <w:p w14:paraId="35F3DAA2" w14:textId="2A12F758" w:rsidR="0031646C" w:rsidRDefault="0031646C" w:rsidP="0031646C">
      <w:pPr>
        <w:pStyle w:val="ListParagraph"/>
        <w:numPr>
          <w:ilvl w:val="0"/>
          <w:numId w:val="2"/>
        </w:numPr>
      </w:pPr>
      <w:r>
        <w:t xml:space="preserve">Campanyes de </w:t>
      </w:r>
      <w:proofErr w:type="spellStart"/>
      <w:r>
        <w:t>crownfunding</w:t>
      </w:r>
      <w:proofErr w:type="spellEnd"/>
      <w:r>
        <w:t xml:space="preserve">. Aquest mètode s’ha posat de mode en els </w:t>
      </w:r>
      <w:r w:rsidR="0028470B">
        <w:t>últims</w:t>
      </w:r>
      <w:r>
        <w:t xml:space="preserve"> anys, ja que no requereixen cap mena de retorn. Consisteix en demanar diners a la gent </w:t>
      </w:r>
      <w:r w:rsidR="00A0161D">
        <w:t>a traves d’un portal, si a les persones els hi agrada el teu projecte t’ajudaran amb una petita quantitat, que pot arribar a ser quantiosa si moltes persones contribueixen.</w:t>
      </w:r>
    </w:p>
    <w:p w14:paraId="2F6F62EE" w14:textId="76C2613D" w:rsidR="00A0161D" w:rsidRDefault="00A0161D" w:rsidP="00A0161D">
      <w:r>
        <w:rPr>
          <w:noProof/>
          <w:lang w:val="es-ES" w:eastAsia="es-ES"/>
        </w:rPr>
        <w:drawing>
          <wp:anchor distT="0" distB="0" distL="114300" distR="114300" simplePos="0" relativeHeight="251662336" behindDoc="1" locked="0" layoutInCell="1" allowOverlap="1" wp14:anchorId="631A74FE" wp14:editId="787C39E7">
            <wp:simplePos x="0" y="0"/>
            <wp:positionH relativeFrom="margin">
              <wp:align>left</wp:align>
            </wp:positionH>
            <wp:positionV relativeFrom="paragraph">
              <wp:posOffset>76835</wp:posOffset>
            </wp:positionV>
            <wp:extent cx="3334385" cy="2204085"/>
            <wp:effectExtent l="0" t="0" r="0" b="5715"/>
            <wp:wrapThrough wrapText="bothSides">
              <wp:wrapPolygon edited="0">
                <wp:start x="494" y="0"/>
                <wp:lineTo x="0" y="373"/>
                <wp:lineTo x="0" y="21096"/>
                <wp:lineTo x="370" y="21469"/>
                <wp:lineTo x="494" y="21469"/>
                <wp:lineTo x="20979" y="21469"/>
                <wp:lineTo x="21102" y="21469"/>
                <wp:lineTo x="21472" y="21096"/>
                <wp:lineTo x="21472" y="373"/>
                <wp:lineTo x="20979" y="0"/>
                <wp:lineTo x="494" y="0"/>
              </wp:wrapPolygon>
            </wp:wrapThrough>
            <wp:docPr id="8" name="Picture 8" descr="Podemos financiar tu proyecto para ayudar a los emprendedor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demos financiar tu proyecto para ayudar a los emprendedores ..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85" cy="2204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0369226" w14:textId="77777777" w:rsidR="00A0161D" w:rsidRDefault="00A0161D" w:rsidP="00A0161D">
      <w:pPr>
        <w:pStyle w:val="ListParagraph"/>
      </w:pPr>
    </w:p>
    <w:p w14:paraId="3DB598F2" w14:textId="5CC8ED99" w:rsidR="00A0161D" w:rsidRDefault="00A0161D" w:rsidP="00A0161D">
      <w:pPr>
        <w:rPr>
          <w:i/>
          <w:iCs/>
          <w:sz w:val="22"/>
          <w:szCs w:val="16"/>
        </w:rPr>
      </w:pPr>
    </w:p>
    <w:p w14:paraId="234FDFAD" w14:textId="4A44A233" w:rsidR="00A0161D" w:rsidRPr="00A0161D" w:rsidRDefault="00A0161D" w:rsidP="00A0161D">
      <w:pPr>
        <w:rPr>
          <w:sz w:val="22"/>
          <w:szCs w:val="16"/>
        </w:rPr>
      </w:pPr>
    </w:p>
    <w:p w14:paraId="460F5AC4" w14:textId="5619DBAE" w:rsidR="00A0161D" w:rsidRPr="00A0161D" w:rsidRDefault="00A0161D" w:rsidP="00A0161D">
      <w:pPr>
        <w:rPr>
          <w:sz w:val="22"/>
          <w:szCs w:val="16"/>
        </w:rPr>
      </w:pPr>
    </w:p>
    <w:p w14:paraId="390D912E" w14:textId="58876BEC" w:rsidR="00A0161D" w:rsidRPr="00A0161D" w:rsidRDefault="00A0161D" w:rsidP="00A0161D">
      <w:pPr>
        <w:rPr>
          <w:sz w:val="22"/>
          <w:szCs w:val="16"/>
        </w:rPr>
      </w:pPr>
    </w:p>
    <w:p w14:paraId="5E44313F" w14:textId="79222908" w:rsidR="00A0161D" w:rsidRPr="00A0161D" w:rsidRDefault="00A0161D" w:rsidP="00A0161D">
      <w:pPr>
        <w:rPr>
          <w:sz w:val="22"/>
          <w:szCs w:val="16"/>
        </w:rPr>
      </w:pPr>
    </w:p>
    <w:p w14:paraId="2E8D0E5F" w14:textId="746D0CBA" w:rsidR="00A0161D" w:rsidRDefault="00A0161D" w:rsidP="00A0161D">
      <w:pPr>
        <w:rPr>
          <w:i/>
          <w:iCs/>
          <w:sz w:val="22"/>
          <w:szCs w:val="16"/>
        </w:rPr>
      </w:pPr>
    </w:p>
    <w:p w14:paraId="168E40F2" w14:textId="6A5E43AD" w:rsidR="00A0161D" w:rsidRDefault="00A0161D">
      <w:pPr>
        <w:spacing w:before="200" w:after="200" w:line="276" w:lineRule="auto"/>
        <w:jc w:val="left"/>
        <w:rPr>
          <w:sz w:val="22"/>
          <w:szCs w:val="16"/>
        </w:rPr>
      </w:pPr>
      <w:r>
        <w:rPr>
          <w:sz w:val="22"/>
          <w:szCs w:val="16"/>
        </w:rPr>
        <w:br w:type="page"/>
      </w:r>
    </w:p>
    <w:p w14:paraId="3D5733CA" w14:textId="4D93DE7C" w:rsidR="00A0161D" w:rsidRDefault="0028470B" w:rsidP="00A0161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Quanta</w:t>
      </w:r>
      <w:r w:rsidR="00F51E16" w:rsidRPr="00F51E16">
        <w:rPr>
          <w:b/>
          <w:bCs/>
          <w:u w:val="single"/>
        </w:rPr>
        <w:t xml:space="preserve"> inversió necessitem?</w:t>
      </w:r>
    </w:p>
    <w:p w14:paraId="3CCB1E8D" w14:textId="1B16AA4F" w:rsidR="0028470B" w:rsidRDefault="0028470B" w:rsidP="0028470B">
      <w:r>
        <w:t xml:space="preserve">Farem una estimació de la inversió necessària per poder realitzar aquest projecte. Partirem de la base de que som dos autònoms associats i que treballem des de casa de un dels dos, en el garatge o en alguna habitació.  </w:t>
      </w:r>
    </w:p>
    <w:p w14:paraId="4F68B3A1" w14:textId="0D0F21CA" w:rsidR="00F51E16" w:rsidRDefault="006E0332" w:rsidP="00F51E16">
      <w:r>
        <w:t>Com que no necessitem local, ens estalviem una gran primera inversió encara que haurem de pagar el llum i l’aigua proporcional al que gastem. També contarem que comprem el material com taules, unes bones cadires i tot el material d’oficina necessari.</w:t>
      </w:r>
    </w:p>
    <w:p w14:paraId="156CE27E" w14:textId="77777777" w:rsidR="000B799D" w:rsidRDefault="006E0332" w:rsidP="00F51E16">
      <w:r>
        <w:t>Per programar necessitarem dos ordinadors de torre suficientment potents per poder executar les aplicacions necessàries per el desenvolupament de l’aplicació. Evidentment ta</w:t>
      </w:r>
      <w:r w:rsidR="000B799D">
        <w:t>m</w:t>
      </w:r>
      <w:r>
        <w:t>bé necessitarem</w:t>
      </w:r>
      <w:r w:rsidR="000B799D">
        <w:t xml:space="preserve"> monitors, contem dos per cada un ja que es treballa més còmodament.</w:t>
      </w:r>
    </w:p>
    <w:p w14:paraId="4430C492" w14:textId="7960FEFA" w:rsidR="000B799D" w:rsidRDefault="000B799D" w:rsidP="00F51E16">
      <w:r>
        <w:t>A més a més, també creiem que un portàtil seria una bona opció per si mai ens em de desplaçar a fer alguna presentació o qualsevol altre imprevist.</w:t>
      </w:r>
    </w:p>
    <w:p w14:paraId="00E41E0A" w14:textId="77777777" w:rsidR="000B799D" w:rsidRDefault="000B799D" w:rsidP="00F51E16">
      <w:r>
        <w:t>Per poder treballar junts i posar la feina en comú i poder buscar informació necessitarem una bona connexió a internet.</w:t>
      </w:r>
    </w:p>
    <w:p w14:paraId="67A12F24" w14:textId="6C3C2C70" w:rsidR="00AF0623" w:rsidRDefault="00230A0F" w:rsidP="00F51E16">
      <w:r>
        <w:rPr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 wp14:anchorId="22DD2EC6" wp14:editId="60B72487">
            <wp:simplePos x="0" y="0"/>
            <wp:positionH relativeFrom="margin">
              <wp:align>center</wp:align>
            </wp:positionH>
            <wp:positionV relativeFrom="paragraph">
              <wp:posOffset>1021715</wp:posOffset>
            </wp:positionV>
            <wp:extent cx="5209540" cy="3505200"/>
            <wp:effectExtent l="0" t="0" r="0" b="0"/>
            <wp:wrapThrough wrapText="bothSides">
              <wp:wrapPolygon edited="0">
                <wp:start x="0" y="0"/>
                <wp:lineTo x="0" y="21483"/>
                <wp:lineTo x="21484" y="21483"/>
                <wp:lineTo x="2148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2"/>
                    <a:stretch/>
                  </pic:blipFill>
                  <pic:spPr bwMode="auto">
                    <a:xfrm>
                      <a:off x="0" y="0"/>
                      <a:ext cx="520954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99D">
        <w:t>Per finalitzar, necessitaríem una campanya de màrqueting per donar a conèixer el nostre producte, pagar la mensualitat d’autònoms (contarem dels dos primers mesos) i algun coixí per si sorgeix algun imprevist. Després de tot això la inversió inicial queda així:</w:t>
      </w:r>
    </w:p>
    <w:p w14:paraId="00858B48" w14:textId="13DBA456" w:rsidR="004A20B3" w:rsidRDefault="00A36D97" w:rsidP="00F51E16">
      <w:r>
        <w:lastRenderedPageBreak/>
        <w:t xml:space="preserve"> </w:t>
      </w:r>
    </w:p>
    <w:p w14:paraId="437A4E8A" w14:textId="4CE1C79B" w:rsidR="003C01B9" w:rsidRDefault="00C9379C" w:rsidP="00F51E16">
      <w:r>
        <w:rPr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5B04E596" wp14:editId="6EDC70AB">
            <wp:simplePos x="0" y="0"/>
            <wp:positionH relativeFrom="margin">
              <wp:posOffset>-603885</wp:posOffset>
            </wp:positionH>
            <wp:positionV relativeFrom="paragraph">
              <wp:posOffset>0</wp:posOffset>
            </wp:positionV>
            <wp:extent cx="6800850" cy="6146800"/>
            <wp:effectExtent l="0" t="0" r="0" b="6350"/>
            <wp:wrapThrough wrapText="bothSides">
              <wp:wrapPolygon edited="0">
                <wp:start x="0" y="0"/>
                <wp:lineTo x="0" y="21555"/>
                <wp:lineTo x="21539" y="21555"/>
                <wp:lineTo x="2153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00034" w14:textId="24AE46E0" w:rsidR="003C01B9" w:rsidRDefault="00A36D97" w:rsidP="00F51E16">
      <w:r>
        <w:t xml:space="preserve"> </w:t>
      </w:r>
      <w:r w:rsidR="000B799D">
        <w:t xml:space="preserve"> </w:t>
      </w:r>
    </w:p>
    <w:p w14:paraId="714D5864" w14:textId="77777777" w:rsidR="003C01B9" w:rsidRDefault="003C01B9">
      <w:pPr>
        <w:spacing w:before="200" w:after="200" w:line="276" w:lineRule="auto"/>
        <w:jc w:val="left"/>
      </w:pPr>
      <w:r>
        <w:br w:type="page"/>
      </w:r>
    </w:p>
    <w:p w14:paraId="58F21996" w14:textId="4FD81A1B" w:rsidR="006E0332" w:rsidRDefault="00C9379C" w:rsidP="003C01B9">
      <w:pPr>
        <w:rPr>
          <w:b/>
          <w:bCs/>
          <w:u w:val="single"/>
        </w:rPr>
      </w:pPr>
      <w:r w:rsidRPr="00C9379C">
        <w:rPr>
          <w:b/>
          <w:bCs/>
          <w:u w:val="single"/>
        </w:rPr>
        <w:lastRenderedPageBreak/>
        <w:t>Punt d’equilibri</w:t>
      </w:r>
    </w:p>
    <w:p w14:paraId="306E57B9" w14:textId="42CDA68C" w:rsidR="00C9379C" w:rsidRDefault="00C9379C" w:rsidP="00C9379C">
      <w:r>
        <w:t xml:space="preserve">Un cop sabem la inversió inicial del nostre projecte podem començar a mirar quan tardarem a generar beneficis, quants clients necessitem etcètera. Primer de tot necessitem saber d’on ingressarem diners, és a dir, si fem l’aplicació de pagament, posem anuncis o fem una tarifa mensual. </w:t>
      </w:r>
    </w:p>
    <w:p w14:paraId="7976B655" w14:textId="418B12DB" w:rsidR="00FF352E" w:rsidRDefault="00C9379C" w:rsidP="00C9379C">
      <w:r>
        <w:t xml:space="preserve">La més rentable és fer una tarifa mensual però hem estudiat la situació i creiem que és millor fer la aplicació gratuïta i posar anuncis (sense abusar) ja que si anem al </w:t>
      </w:r>
      <w:proofErr w:type="spellStart"/>
      <w:r>
        <w:t>Google</w:t>
      </w:r>
      <w:proofErr w:type="spellEnd"/>
      <w:r>
        <w:t xml:space="preserve"> Play, es pot veure com les aplicacions gratuïtes tenen el doble o més de descarregues que les de pagament, en conclusió, la gent prefereix veure anuncis que pagar. A més si posem una tarifa, és molt més difícil guanyar clients.</w:t>
      </w:r>
    </w:p>
    <w:p w14:paraId="0F5F2CDC" w14:textId="2DEAF1C6" w:rsidR="00FF352E" w:rsidRDefault="00FF352E" w:rsidP="00C9379C">
      <w:r>
        <w:t>Un cop tinguem clients implementar una dos tarifes, una gratuïta i una de pagament seria la manera d’escalar, ja que oferiríem una versió ‘</w:t>
      </w:r>
      <w:proofErr w:type="spellStart"/>
      <w:r>
        <w:t>premium</w:t>
      </w:r>
      <w:proofErr w:type="spellEnd"/>
      <w:r>
        <w:t>’ amb més funcionalitats a qui estigui disposat a pagar aquesta.</w:t>
      </w:r>
    </w:p>
    <w:p w14:paraId="2949FBFE" w14:textId="56190A07" w:rsidR="00FF352E" w:rsidRDefault="00FF352E" w:rsidP="00C9379C">
      <w:r>
        <w:t>Un cop decidit que posarem anuncis, si busquem per internet veiem que hi ha alguns tipus, els d’imatge i els de vídeo amb o sense pantalla completa. Buscant i mirant gràfics, els que generen més ingressos o els que tenen més CPM o RPM (Cost per cada mil visualitzacions) són els de vídeo a pantalla complerta.</w:t>
      </w:r>
    </w:p>
    <w:p w14:paraId="19A28889" w14:textId="2FA41BDF" w:rsidR="00FF352E" w:rsidRDefault="00FF352E" w:rsidP="00C9379C">
      <w:r>
        <w:rPr>
          <w:noProof/>
          <w:lang w:val="es-ES" w:eastAsia="es-ES"/>
        </w:rPr>
        <w:drawing>
          <wp:inline distT="0" distB="0" distL="0" distR="0" wp14:anchorId="037D5E3E" wp14:editId="6DF37388">
            <wp:extent cx="5612130" cy="1485265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1067" w14:textId="53E8ABA5" w:rsidR="00FF352E" w:rsidRDefault="00FF352E" w:rsidP="00C9379C">
      <w:r>
        <w:t xml:space="preserve">Aquesta imatge es extreta de la pàgina oficial de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Adsense</w:t>
      </w:r>
      <w:proofErr w:type="spellEnd"/>
      <w:r>
        <w:t xml:space="preserve">, </w:t>
      </w:r>
      <w:r w:rsidR="00FC3F6B">
        <w:t xml:space="preserve">la variant de </w:t>
      </w:r>
      <w:proofErr w:type="spellStart"/>
      <w:r w:rsidR="00FC3F6B">
        <w:t>google</w:t>
      </w:r>
      <w:proofErr w:type="spellEnd"/>
      <w:r w:rsidR="00FC3F6B">
        <w:t xml:space="preserve"> que paga als creadors de contingut i tenen anuncis en ell i explica com funciona l’RPM.</w:t>
      </w:r>
    </w:p>
    <w:p w14:paraId="20BADEA3" w14:textId="0038464F" w:rsidR="00FC3F6B" w:rsidRDefault="00FC3F6B" w:rsidP="00C9379C">
      <w:r>
        <w:t xml:space="preserve">Cercant per intentat podem veure com l’RMP ronda els 3€ de mitja, és a dir, per cada mil visualitzacions d’anuncis, ens emportem 3€. </w:t>
      </w:r>
    </w:p>
    <w:p w14:paraId="09EDF0D6" w14:textId="1FDBA86A" w:rsidR="002E1BB4" w:rsidRDefault="002E1BB4" w:rsidP="00C9379C">
      <w:r>
        <w:t xml:space="preserve">Saben això, podem buscar un punt d’equilibri, quan començarem a generar beneficis, a recuperar la nostre inversió i a pagar-nos els nostres </w:t>
      </w:r>
      <w:r w:rsidR="00D42FA5">
        <w:t>costos</w:t>
      </w:r>
      <w:r>
        <w:t xml:space="preserve"> fixes. Si contem la llum, el gas, l’aigua, la connexió </w:t>
      </w:r>
      <w:r w:rsidR="00D42FA5">
        <w:t>a internet i la mensualitat d’autònom els costos fixos són de 160€ al mes.</w:t>
      </w:r>
    </w:p>
    <w:p w14:paraId="5C80B368" w14:textId="77777777" w:rsidR="00A17AAC" w:rsidRDefault="00A17AAC" w:rsidP="00C9379C"/>
    <w:p w14:paraId="64B98A53" w14:textId="77777777" w:rsidR="00A17AAC" w:rsidRDefault="00A17AAC" w:rsidP="00C9379C">
      <w:r>
        <w:lastRenderedPageBreak/>
        <w:t>Si sabem que cada 1000 visualitzacions rebrem 3€ per arribar a cobrir 160€ només hem de fer una regla de tres</w:t>
      </w:r>
    </w:p>
    <w:p w14:paraId="593BA4B3" w14:textId="5476AFA4" w:rsidR="00A17AAC" w:rsidRDefault="00A17AAC" w:rsidP="00C9379C">
      <w:r>
        <w:t xml:space="preserve">1000 </w:t>
      </w:r>
      <w:r>
        <w:sym w:font="Wingdings" w:char="F0E0"/>
      </w:r>
      <w:r>
        <w:t xml:space="preserve"> 3€</w:t>
      </w:r>
      <w:r>
        <w:tab/>
      </w:r>
      <w:r>
        <w:tab/>
      </w:r>
      <w:r>
        <w:tab/>
        <w:t>160 * 1000 / 3 = 53.333’33</w:t>
      </w:r>
    </w:p>
    <w:p w14:paraId="48D8A28E" w14:textId="7BC1B702" w:rsidR="00556004" w:rsidRDefault="00A17AAC" w:rsidP="00C9379C">
      <w:r>
        <w:t xml:space="preserve">X </w:t>
      </w:r>
      <w:r>
        <w:sym w:font="Wingdings" w:char="F0E0"/>
      </w:r>
      <w:r>
        <w:t xml:space="preserve"> 160€ </w:t>
      </w:r>
      <w:r w:rsidR="00556004">
        <w:tab/>
      </w:r>
    </w:p>
    <w:p w14:paraId="217DC2A2" w14:textId="305989C2" w:rsidR="009F0F84" w:rsidRDefault="00A17AAC" w:rsidP="00C9379C">
      <w:r>
        <w:t>Necessitarem 53.333’33 visualitzacions al mes per cobrir els costos fixes. Si contem que un mes té 30 dies, necessitarem 1.777’77 visualitzacions d’anuncis al dia per cobrir-ho. Suposarem que cada persona que té l’aplicació veu uns 3 anuncis, això significa que amb aproximadament 593 usuaris al dia cobriríem les despeses.</w:t>
      </w:r>
    </w:p>
    <w:p w14:paraId="5A2F5275" w14:textId="0C8E0453" w:rsidR="009F0F84" w:rsidRDefault="00A17AAC" w:rsidP="00C9379C">
      <w:r>
        <w:t>Tot hi això encara ens queda per cobrir la inversió inicial, que son 4.769€. Suposarem que volem recuperar la inversió en un any, hauríem de generar 397’41€ al mes per fer-ho. Per comprovar quantes visualitzacions necessitaríem tornem a fer una regla de tres.</w:t>
      </w:r>
    </w:p>
    <w:p w14:paraId="2FD94388" w14:textId="6D004880" w:rsidR="00A17AAC" w:rsidRDefault="00A17AAC" w:rsidP="00A17AAC">
      <w:r>
        <w:t xml:space="preserve">1000 </w:t>
      </w:r>
      <w:r>
        <w:sym w:font="Wingdings" w:char="F0E0"/>
      </w:r>
      <w:r>
        <w:t xml:space="preserve"> 3€</w:t>
      </w:r>
      <w:r>
        <w:tab/>
      </w:r>
      <w:r>
        <w:tab/>
      </w:r>
      <w:r>
        <w:tab/>
      </w:r>
      <w:r w:rsidR="00BA605B">
        <w:t>397’41</w:t>
      </w:r>
      <w:r>
        <w:t xml:space="preserve"> * 1000 / 3 = </w:t>
      </w:r>
      <w:r w:rsidR="00BA605B">
        <w:t>132.470</w:t>
      </w:r>
    </w:p>
    <w:p w14:paraId="3D008D4D" w14:textId="0AEA168A" w:rsidR="00A17AAC" w:rsidRDefault="00A17AAC" w:rsidP="00A17AAC">
      <w:r>
        <w:t xml:space="preserve">X </w:t>
      </w:r>
      <w:r>
        <w:sym w:font="Wingdings" w:char="F0E0"/>
      </w:r>
      <w:r>
        <w:t xml:space="preserve"> </w:t>
      </w:r>
      <w:r w:rsidR="00BA605B">
        <w:t>397’41</w:t>
      </w:r>
      <w:r>
        <w:t xml:space="preserve">€ </w:t>
      </w:r>
      <w:r>
        <w:tab/>
      </w:r>
    </w:p>
    <w:p w14:paraId="2D258724" w14:textId="02A70069" w:rsidR="00A17AAC" w:rsidRDefault="00BA605B" w:rsidP="00C9379C">
      <w:r>
        <w:t>Hem contat que necessitem 132.470 visualitzacions mensuals per cobrir aquest cost. Si tornem a contar que el mes té 30 dies, són 4.415’66 visualitzacions diàries, si cada usuari veu 3 anuncis, aproximadament necessitem 1.472 usuaris diaris més per poder cobrir la inversió inicial.</w:t>
      </w:r>
    </w:p>
    <w:p w14:paraId="31A3C10B" w14:textId="24198721" w:rsidR="00BA605B" w:rsidRDefault="00BA605B" w:rsidP="00C9379C">
      <w:r>
        <w:t xml:space="preserve">Si sumem els usuaris que necessitem per cobrir els costos fixes i la inversió inicial, ens surt que necessitem un total de </w:t>
      </w:r>
      <w:r w:rsidRPr="00BA605B">
        <w:rPr>
          <w:b/>
          <w:bCs/>
        </w:rPr>
        <w:t>2065 persones actives diàriament</w:t>
      </w:r>
      <w:r>
        <w:t xml:space="preserve"> a la nostre aplicació per recuperar la inversió en un any, si hi ha més usuaris es començaria a generar ingressos més ràpid.</w:t>
      </w:r>
    </w:p>
    <w:p w14:paraId="1F96C472" w14:textId="1456B1A6" w:rsidR="00BA605B" w:rsidRDefault="00BA605B" w:rsidP="00C9379C">
      <w:pPr>
        <w:rPr>
          <w:noProof/>
        </w:rPr>
      </w:pPr>
    </w:p>
    <w:p w14:paraId="457A5458" w14:textId="5CE9E6D9" w:rsidR="00BA605B" w:rsidRDefault="00BA605B" w:rsidP="00C9379C">
      <w:r>
        <w:rPr>
          <w:noProof/>
          <w:lang w:val="es-ES" w:eastAsia="es-ES"/>
        </w:rPr>
        <w:drawing>
          <wp:anchor distT="0" distB="0" distL="114300" distR="114300" simplePos="0" relativeHeight="251668480" behindDoc="1" locked="0" layoutInCell="1" allowOverlap="1" wp14:anchorId="545C9179" wp14:editId="1B06B26D">
            <wp:simplePos x="0" y="0"/>
            <wp:positionH relativeFrom="margin">
              <wp:align>center</wp:align>
            </wp:positionH>
            <wp:positionV relativeFrom="paragraph">
              <wp:posOffset>-102235</wp:posOffset>
            </wp:positionV>
            <wp:extent cx="2419350" cy="2689574"/>
            <wp:effectExtent l="0" t="0" r="0" b="0"/>
            <wp:wrapTight wrapText="bothSides">
              <wp:wrapPolygon edited="0">
                <wp:start x="680" y="0"/>
                <wp:lineTo x="0" y="306"/>
                <wp:lineTo x="0" y="21268"/>
                <wp:lineTo x="680" y="21421"/>
                <wp:lineTo x="20750" y="21421"/>
                <wp:lineTo x="21430" y="21268"/>
                <wp:lineTo x="21430" y="306"/>
                <wp:lineTo x="20750" y="0"/>
                <wp:lineTo x="680" y="0"/>
              </wp:wrapPolygon>
            </wp:wrapTight>
            <wp:docPr id="13" name="Picture 13" descr="Cómo colgar una aplicación e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ómo colgar una aplicación en Google Play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85"/>
                    <a:stretch/>
                  </pic:blipFill>
                  <pic:spPr bwMode="auto">
                    <a:xfrm>
                      <a:off x="0" y="0"/>
                      <a:ext cx="2419350" cy="26895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52B4B3" w14:textId="3AF41934" w:rsidR="00FF352E" w:rsidRDefault="00FF352E" w:rsidP="00C9379C"/>
    <w:p w14:paraId="4177C651" w14:textId="29D39652" w:rsidR="00BA605B" w:rsidRPr="00BA605B" w:rsidRDefault="00BA605B" w:rsidP="00BA605B"/>
    <w:p w14:paraId="353A835C" w14:textId="20CE2369" w:rsidR="00BA605B" w:rsidRPr="00BA605B" w:rsidRDefault="00BA605B" w:rsidP="00BA605B"/>
    <w:p w14:paraId="1F313575" w14:textId="3DDC99D4" w:rsidR="00BA605B" w:rsidRPr="00BA605B" w:rsidRDefault="00BA605B" w:rsidP="00BA605B"/>
    <w:p w14:paraId="53062910" w14:textId="2E623CDB" w:rsidR="00BA605B" w:rsidRPr="00BA605B" w:rsidRDefault="00BA605B" w:rsidP="00BA605B"/>
    <w:p w14:paraId="09C56292" w14:textId="746339AD" w:rsidR="00BA605B" w:rsidRPr="00BA605B" w:rsidRDefault="00BA605B" w:rsidP="00BA605B"/>
    <w:p w14:paraId="1DA89C5C" w14:textId="6883284C" w:rsidR="00BA605B" w:rsidRDefault="00BA605B" w:rsidP="00BA605B"/>
    <w:p w14:paraId="0AADD244" w14:textId="49682856" w:rsidR="00BA605B" w:rsidRDefault="00BA605B">
      <w:pPr>
        <w:spacing w:before="200" w:after="200" w:line="276" w:lineRule="auto"/>
        <w:jc w:val="left"/>
      </w:pPr>
      <w:r>
        <w:br w:type="page"/>
      </w:r>
    </w:p>
    <w:p w14:paraId="3BE03679" w14:textId="76E6F565" w:rsidR="00BA605B" w:rsidRDefault="00BA605B" w:rsidP="00BA605B">
      <w:pPr>
        <w:rPr>
          <w:b/>
          <w:bCs/>
          <w:u w:val="single"/>
        </w:rPr>
      </w:pPr>
      <w:r w:rsidRPr="00BA605B">
        <w:rPr>
          <w:b/>
          <w:bCs/>
          <w:u w:val="single"/>
        </w:rPr>
        <w:lastRenderedPageBreak/>
        <w:t>Conclusió viabilitat econòmica</w:t>
      </w:r>
    </w:p>
    <w:p w14:paraId="15610E3E" w14:textId="52F8DAFB" w:rsidR="00BA605B" w:rsidRDefault="00BA605B" w:rsidP="00BA605B">
      <w:r>
        <w:t xml:space="preserve">Un cop hem estudiat el mercat, sabem com podem </w:t>
      </w:r>
      <w:r w:rsidR="00AF6D64">
        <w:t>finançar</w:t>
      </w:r>
      <w:r>
        <w:t xml:space="preserve"> el nostre projecte, també sabem la </w:t>
      </w:r>
      <w:r w:rsidR="00AF6D64">
        <w:t>millor</w:t>
      </w:r>
      <w:r>
        <w:t xml:space="preserve"> manera de generar ingressos i treure’n profit</w:t>
      </w:r>
      <w:r w:rsidR="00AF6D64">
        <w:t xml:space="preserve"> i quan usuaris diaris necessitaríem, només falta concloure i reflexionar si realment es viable o no.</w:t>
      </w:r>
    </w:p>
    <w:p w14:paraId="2FF5B8FC" w14:textId="69E3673E" w:rsidR="00AF6D64" w:rsidRDefault="00AF6D64" w:rsidP="00BA605B">
      <w:r>
        <w:t>Sabent que la nostre competència té més de un milió de descarregues o més de 400.000 usuaris actius, creiem que amb una bona campanya de màrqueting arribar a cobrir tots els gestos amb un any, és a dir, tenir una mica més de 2000 usuaris actius no es cap bogeria. A més cal recalcar que en els gestos em suposat que durant aquest any treballàvem en actualitzacions i millores i per això gastàvem mensualment.</w:t>
      </w:r>
    </w:p>
    <w:p w14:paraId="53FCA34B" w14:textId="1072BDC5" w:rsidR="00AF6D64" w:rsidRDefault="00AF6D64" w:rsidP="00BA605B">
      <w:r>
        <w:t xml:space="preserve">En conclusió creiem que econòmicament aquest projecte es totalment viable, a més a més en el pressupost hem afegit 600€ de primera campanya de màrqueting però e podria fer més promoció i arribar a molta més gent, pujarien els usuaris diaris però arribaríem a moltes més persones. </w:t>
      </w:r>
    </w:p>
    <w:p w14:paraId="1CE6F6F3" w14:textId="5CE248C1" w:rsidR="00AF6D64" w:rsidRDefault="00AF6D64" w:rsidP="00BA605B">
      <w:r>
        <w:rPr>
          <w:noProof/>
          <w:lang w:val="es-ES" w:eastAsia="es-ES"/>
        </w:rPr>
        <w:drawing>
          <wp:anchor distT="0" distB="0" distL="114300" distR="114300" simplePos="0" relativeHeight="251669504" behindDoc="1" locked="0" layoutInCell="1" allowOverlap="1" wp14:anchorId="6209BDF0" wp14:editId="2138DA93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3876675" cy="2499793"/>
            <wp:effectExtent l="0" t="0" r="0" b="0"/>
            <wp:wrapTight wrapText="bothSides">
              <wp:wrapPolygon edited="0">
                <wp:start x="425" y="0"/>
                <wp:lineTo x="0" y="329"/>
                <wp:lineTo x="0" y="21073"/>
                <wp:lineTo x="318" y="21402"/>
                <wp:lineTo x="425" y="21402"/>
                <wp:lineTo x="21016" y="21402"/>
                <wp:lineTo x="21122" y="21402"/>
                <wp:lineTo x="21441" y="21073"/>
                <wp:lineTo x="21441" y="329"/>
                <wp:lineTo x="21016" y="0"/>
                <wp:lineTo x="425" y="0"/>
              </wp:wrapPolygon>
            </wp:wrapTight>
            <wp:docPr id="15" name="Picture 15" descr="Aprobación de documentos Stock de Foto gratis - Public Domain Pic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robación de documentos Stock de Foto gratis - Public Domain Pictures"/>
                    <pic:cNvPicPr>
                      <a:picLocks noChangeAspect="1" noChangeArrowheads="1"/>
                    </pic:cNvPicPr>
                  </pic:nvPicPr>
                  <pic:blipFill>
                    <a:blip r:embed="rId2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499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E07A6" w14:textId="65486EF4" w:rsidR="00516D94" w:rsidRPr="00516D94" w:rsidRDefault="00516D94" w:rsidP="00516D94"/>
    <w:p w14:paraId="26D56607" w14:textId="63B7D6C9" w:rsidR="00516D94" w:rsidRPr="00516D94" w:rsidRDefault="00516D94" w:rsidP="00516D94"/>
    <w:p w14:paraId="1EB7B85C" w14:textId="09286503" w:rsidR="00516D94" w:rsidRPr="00516D94" w:rsidRDefault="00516D94" w:rsidP="00516D94"/>
    <w:p w14:paraId="6DB7D16B" w14:textId="3FE9F1F4" w:rsidR="00516D94" w:rsidRPr="00516D94" w:rsidRDefault="00516D94" w:rsidP="00516D94"/>
    <w:p w14:paraId="0CF3EFB1" w14:textId="053F08CF" w:rsidR="00516D94" w:rsidRPr="00516D94" w:rsidRDefault="00516D94" w:rsidP="00516D94"/>
    <w:p w14:paraId="5E41A6D1" w14:textId="17A993EB" w:rsidR="00516D94" w:rsidRPr="00516D94" w:rsidRDefault="00516D94" w:rsidP="00516D94"/>
    <w:p w14:paraId="5F9C58BD" w14:textId="0C05379C" w:rsidR="00516D94" w:rsidRPr="00516D94" w:rsidRDefault="00516D94" w:rsidP="00516D94"/>
    <w:p w14:paraId="3F331332" w14:textId="13227890" w:rsidR="00516D94" w:rsidRDefault="00516D94" w:rsidP="00516D94"/>
    <w:p w14:paraId="2C77EDBA" w14:textId="463882AC" w:rsidR="000C3695" w:rsidRDefault="000C3695" w:rsidP="00516D94"/>
    <w:p w14:paraId="00F9E8DD" w14:textId="5C66432D" w:rsidR="000C3695" w:rsidRDefault="000C3695" w:rsidP="00516D94"/>
    <w:p w14:paraId="5A2BEEE3" w14:textId="534022C6" w:rsidR="000C3695" w:rsidRDefault="000C3695" w:rsidP="00516D94"/>
    <w:p w14:paraId="5E82F100" w14:textId="37E4ED50" w:rsidR="000C3695" w:rsidRDefault="000C3695" w:rsidP="00516D94"/>
    <w:p w14:paraId="6470E629" w14:textId="0BF1C561" w:rsidR="000C3695" w:rsidRDefault="000C3695" w:rsidP="00516D94"/>
    <w:p w14:paraId="552DC013" w14:textId="4688966A" w:rsidR="000C3695" w:rsidRDefault="000C3695" w:rsidP="00516D94"/>
    <w:p w14:paraId="00FF2D50" w14:textId="77777777" w:rsidR="000C3695" w:rsidRDefault="000C3695" w:rsidP="00516D94"/>
    <w:p w14:paraId="2AC5B451" w14:textId="77777777" w:rsidR="000C3695" w:rsidRDefault="000C3695">
      <w:pPr>
        <w:spacing w:before="200" w:after="200" w:line="276" w:lineRule="auto"/>
        <w:jc w:val="left"/>
      </w:pPr>
    </w:p>
    <w:p w14:paraId="13E1BAC1" w14:textId="1070B5B9" w:rsidR="00850F90" w:rsidRPr="00850F90" w:rsidRDefault="000C3695" w:rsidP="006B0BFE">
      <w:pPr>
        <w:pStyle w:val="Title"/>
      </w:pPr>
      <w:r>
        <w:lastRenderedPageBreak/>
        <w:t>Viabilitat Política</w:t>
      </w:r>
      <w:r w:rsidR="0017757D">
        <w:t xml:space="preserve"> i Legal</w:t>
      </w:r>
    </w:p>
    <w:p w14:paraId="7074E802" w14:textId="1D8CC09F" w:rsidR="000C3695" w:rsidRDefault="000C3695" w:rsidP="006B0BFE">
      <w:pPr>
        <w:spacing w:before="200" w:after="200" w:line="276" w:lineRule="auto"/>
      </w:pPr>
      <w:r>
        <w:t xml:space="preserve">En el nostre cas, </w:t>
      </w:r>
      <w:r w:rsidR="006B0BFE">
        <w:t>fem</w:t>
      </w:r>
      <w:r>
        <w:t xml:space="preserve"> servir vídeos de la plataforma</w:t>
      </w:r>
      <w:r w:rsidR="006B0BFE">
        <w:t xml:space="preserve"> de</w:t>
      </w:r>
      <w:r>
        <w:t xml:space="preserve"> </w:t>
      </w:r>
      <w:proofErr w:type="spellStart"/>
      <w:r>
        <w:t>youtube</w:t>
      </w:r>
      <w:proofErr w:type="spellEnd"/>
      <w:r>
        <w:t xml:space="preserve">. Per poder fer servir la plataforma de </w:t>
      </w:r>
      <w:proofErr w:type="spellStart"/>
      <w:r>
        <w:t>youtube</w:t>
      </w:r>
      <w:proofErr w:type="spellEnd"/>
      <w:r>
        <w:t xml:space="preserve"> hem de acreditar que som una empresa i firmar el contracte que en</w:t>
      </w:r>
      <w:r w:rsidR="00850F90">
        <w:t>s proporcion</w:t>
      </w:r>
      <w:r w:rsidR="006B0BFE">
        <w:t>en ells mateixos</w:t>
      </w:r>
      <w:r w:rsidR="00850F90">
        <w:t>.</w:t>
      </w:r>
    </w:p>
    <w:p w14:paraId="0D9A20A5" w14:textId="4C5666DD" w:rsidR="00850F90" w:rsidRDefault="00850F90" w:rsidP="006B0BFE">
      <w:pPr>
        <w:spacing w:before="200" w:after="200" w:line="276" w:lineRule="auto"/>
      </w:pPr>
      <w:r>
        <w:t>Totes les clàusules d</w:t>
      </w:r>
      <w:r w:rsidR="006B0BFE">
        <w:t>’aquest</w:t>
      </w:r>
      <w:r>
        <w:t xml:space="preserve"> contracte les podem trobar en la </w:t>
      </w:r>
      <w:r w:rsidR="006B0BFE">
        <w:t>següent</w:t>
      </w:r>
      <w:r>
        <w:t xml:space="preserve"> pàgina: </w:t>
      </w:r>
      <w:hyperlink r:id="rId27" w:history="1">
        <w:proofErr w:type="spellStart"/>
        <w:r w:rsidRPr="00850F90">
          <w:rPr>
            <w:rStyle w:val="Hyperlink"/>
          </w:rPr>
          <w:t>Clausules</w:t>
        </w:r>
        <w:proofErr w:type="spellEnd"/>
        <w:r w:rsidRPr="00850F90">
          <w:rPr>
            <w:rStyle w:val="Hyperlink"/>
          </w:rPr>
          <w:t xml:space="preserve"> de </w:t>
        </w:r>
        <w:proofErr w:type="spellStart"/>
        <w:r w:rsidRPr="00850F90">
          <w:rPr>
            <w:rStyle w:val="Hyperlink"/>
          </w:rPr>
          <w:t>Youtube</w:t>
        </w:r>
        <w:proofErr w:type="spellEnd"/>
        <w:r w:rsidRPr="00850F90">
          <w:rPr>
            <w:rStyle w:val="Hyperlink"/>
          </w:rPr>
          <w:t>.</w:t>
        </w:r>
      </w:hyperlink>
    </w:p>
    <w:p w14:paraId="66C6258F" w14:textId="2087ED7F" w:rsidR="00850F90" w:rsidRDefault="006B0BFE" w:rsidP="006B0BFE">
      <w:pPr>
        <w:spacing w:before="200" w:after="200" w:line="276" w:lineRule="auto"/>
      </w:pPr>
      <w:r>
        <w:t>També</w:t>
      </w:r>
      <w:r w:rsidR="00850F90">
        <w:t xml:space="preserve"> farem ús del SDK de </w:t>
      </w:r>
      <w:proofErr w:type="spellStart"/>
      <w:r w:rsidR="00850F90">
        <w:t>Android</w:t>
      </w:r>
      <w:proofErr w:type="spellEnd"/>
      <w:r w:rsidR="00850F90">
        <w:t xml:space="preserve"> Studio que pertany a </w:t>
      </w:r>
      <w:proofErr w:type="spellStart"/>
      <w:r w:rsidR="00850F90">
        <w:t>google</w:t>
      </w:r>
      <w:proofErr w:type="spellEnd"/>
      <w:r w:rsidR="00850F90">
        <w:t xml:space="preserve">. Per poder fer servir </w:t>
      </w:r>
      <w:proofErr w:type="spellStart"/>
      <w:r w:rsidR="00850F90">
        <w:t>l’android</w:t>
      </w:r>
      <w:proofErr w:type="spellEnd"/>
      <w:r w:rsidR="00850F90">
        <w:t xml:space="preserve"> Studio hem d’acceptar tots els termes d’ús i condicions del producte. Tots els termes estan explicats al </w:t>
      </w:r>
      <w:r>
        <w:t>següent</w:t>
      </w:r>
      <w:r w:rsidR="00850F90">
        <w:t xml:space="preserve"> enllaç:</w:t>
      </w:r>
    </w:p>
    <w:p w14:paraId="7956392E" w14:textId="74112CF9" w:rsidR="00850F90" w:rsidRDefault="00DE0703" w:rsidP="006B0BFE">
      <w:pPr>
        <w:spacing w:before="200" w:after="200" w:line="276" w:lineRule="auto"/>
      </w:pPr>
      <w:hyperlink r:id="rId28" w:history="1">
        <w:r w:rsidR="00850F90" w:rsidRPr="00850F90">
          <w:rPr>
            <w:rStyle w:val="Hyperlink"/>
          </w:rPr>
          <w:t xml:space="preserve">Termes d’ús i condicions de </w:t>
        </w:r>
        <w:proofErr w:type="spellStart"/>
        <w:r w:rsidR="00850F90" w:rsidRPr="00850F90">
          <w:rPr>
            <w:rStyle w:val="Hyperlink"/>
          </w:rPr>
          <w:t>Android</w:t>
        </w:r>
        <w:proofErr w:type="spellEnd"/>
        <w:r w:rsidR="00850F90" w:rsidRPr="00850F90">
          <w:rPr>
            <w:rStyle w:val="Hyperlink"/>
          </w:rPr>
          <w:t xml:space="preserve"> Studio</w:t>
        </w:r>
      </w:hyperlink>
    </w:p>
    <w:p w14:paraId="32329B1B" w14:textId="4AA4D87F" w:rsidR="000C3695" w:rsidRDefault="0017757D" w:rsidP="006B0BFE">
      <w:pPr>
        <w:spacing w:before="200" w:after="200" w:line="276" w:lineRule="auto"/>
      </w:pPr>
      <w:r>
        <w:t xml:space="preserve">Com a motor de base de dades farem servir </w:t>
      </w:r>
      <w:proofErr w:type="spellStart"/>
      <w:r>
        <w:t>Postgresql</w:t>
      </w:r>
      <w:proofErr w:type="spellEnd"/>
      <w:r>
        <w:t xml:space="preserve">. Havíem pensat en utilitzar el motor </w:t>
      </w:r>
      <w:proofErr w:type="spellStart"/>
      <w:r>
        <w:t>Mysql</w:t>
      </w:r>
      <w:proofErr w:type="spellEnd"/>
      <w:r>
        <w:t>, però la versió mes bàsica val 2000 dòlars i això fa que sigui inviable.</w:t>
      </w:r>
    </w:p>
    <w:p w14:paraId="2FB0663F" w14:textId="4EF8316E" w:rsidR="00967859" w:rsidRDefault="00967859">
      <w:pPr>
        <w:spacing w:before="200" w:after="200" w:line="276" w:lineRule="auto"/>
        <w:jc w:val="left"/>
      </w:pPr>
      <w:r>
        <w:rPr>
          <w:noProof/>
          <w:lang w:val="es-ES" w:eastAsia="es-ES"/>
        </w:rPr>
        <w:drawing>
          <wp:inline distT="0" distB="0" distL="0" distR="0" wp14:anchorId="6A629370" wp14:editId="62851391">
            <wp:extent cx="3554233" cy="3554233"/>
            <wp:effectExtent l="0" t="0" r="825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toContracte.jpg"/>
                    <pic:cNvPicPr/>
                  </pic:nvPicPr>
                  <pic:blipFill>
                    <a:blip r:embed="rId2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333" cy="355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4CD0" w14:textId="77777777" w:rsidR="006B0BFE" w:rsidRDefault="006B0BFE">
      <w:pPr>
        <w:spacing w:before="200" w:after="200" w:line="276" w:lineRule="auto"/>
        <w:jc w:val="left"/>
        <w:rPr>
          <w:smallCaps/>
          <w:color w:val="306785" w:themeColor="accent1" w:themeShade="BF"/>
          <w:spacing w:val="10"/>
          <w:kern w:val="28"/>
          <w:sz w:val="32"/>
          <w:szCs w:val="52"/>
          <w:u w:val="thick"/>
        </w:rPr>
      </w:pPr>
      <w:r>
        <w:br w:type="page"/>
      </w:r>
    </w:p>
    <w:p w14:paraId="320BA446" w14:textId="228D1DC8" w:rsidR="0017757D" w:rsidRDefault="0017757D" w:rsidP="0017757D">
      <w:pPr>
        <w:pStyle w:val="Title"/>
      </w:pPr>
      <w:r>
        <w:lastRenderedPageBreak/>
        <w:t>Viabilitat Tècnica</w:t>
      </w:r>
    </w:p>
    <w:p w14:paraId="45EF2CBA" w14:textId="7FD46679" w:rsidR="0017757D" w:rsidRDefault="006B0BFE" w:rsidP="0017757D">
      <w:r>
        <w:t>Creiem que el nostre projecte es</w:t>
      </w:r>
      <w:r w:rsidR="0017757D">
        <w:t xml:space="preserve"> viable tècnicament degut a que hem rebut formació en aquest camp. Fem servir eines les quals </w:t>
      </w:r>
      <w:r>
        <w:t>tenim informació</w:t>
      </w:r>
      <w:r w:rsidR="0017757D">
        <w:t xml:space="preserve"> necessària per començar un projecte d’aquest tipus. També el fet que estudiem informàtica fa que tinguem ordinadors per poder començar a desenvolupar el projecte.</w:t>
      </w:r>
    </w:p>
    <w:p w14:paraId="126C211A" w14:textId="13D153A6" w:rsidR="00480892" w:rsidRDefault="00480892" w:rsidP="0017757D">
      <w:pPr>
        <w:rPr>
          <w:b/>
          <w:u w:val="single"/>
        </w:rPr>
      </w:pPr>
      <w:r w:rsidRPr="00480892">
        <w:rPr>
          <w:b/>
          <w:u w:val="single"/>
        </w:rPr>
        <w:t>Disseny</w:t>
      </w:r>
    </w:p>
    <w:p w14:paraId="6082B05D" w14:textId="732B1F14" w:rsidR="00480892" w:rsidRDefault="00480892" w:rsidP="00480892">
      <w:r>
        <w:t xml:space="preserve">En quan a disseny podem dir que tenim un IDE molt intuïtiu com es </w:t>
      </w:r>
      <w:proofErr w:type="spellStart"/>
      <w:r>
        <w:t>Android</w:t>
      </w:r>
      <w:proofErr w:type="spellEnd"/>
      <w:r>
        <w:t xml:space="preserve"> Studio...</w:t>
      </w:r>
    </w:p>
    <w:p w14:paraId="61E52AB8" w14:textId="58543C53" w:rsidR="00480892" w:rsidRDefault="00480892" w:rsidP="0017757D">
      <w:pPr>
        <w:rPr>
          <w:b/>
          <w:u w:val="single"/>
        </w:rPr>
      </w:pPr>
      <w:r>
        <w:rPr>
          <w:b/>
          <w:u w:val="single"/>
        </w:rPr>
        <w:t>Llenguatge de programació</w:t>
      </w:r>
    </w:p>
    <w:p w14:paraId="329B11F2" w14:textId="0AD50E24" w:rsidR="00480892" w:rsidRPr="00480892" w:rsidRDefault="00480892" w:rsidP="00480892">
      <w:r>
        <w:t xml:space="preserve">El llenguatge de programació que fa servir </w:t>
      </w:r>
      <w:proofErr w:type="spellStart"/>
      <w:r>
        <w:t>Android</w:t>
      </w:r>
      <w:proofErr w:type="spellEnd"/>
      <w:r>
        <w:t xml:space="preserve"> Studio és Java...</w:t>
      </w:r>
    </w:p>
    <w:p w14:paraId="3FDEF806" w14:textId="2C86B022" w:rsidR="007E319C" w:rsidRDefault="007E319C" w:rsidP="0017757D">
      <w:pPr>
        <w:rPr>
          <w:b/>
          <w:u w:val="single"/>
        </w:rPr>
      </w:pPr>
      <w:r w:rsidRPr="007E319C">
        <w:rPr>
          <w:b/>
          <w:u w:val="single"/>
        </w:rPr>
        <w:t>Anàlisi dels recursos de hardware:</w:t>
      </w:r>
    </w:p>
    <w:p w14:paraId="4666C98B" w14:textId="74531195" w:rsidR="007E319C" w:rsidRDefault="007E319C" w:rsidP="0017757D">
      <w:r>
        <w:t>Creiem que tenim els recursos tecnològics necessaris i característiques que exigeixen les noves plataformes existents en el mercat, permetent que aquest projecte s’executi sense presentar problemes.</w:t>
      </w:r>
      <w:r w:rsidR="00480892">
        <w:t xml:space="preserve"> Tenim uns equips i un servei d’internet més que suficient per poder desenvolupar i executar aquest projecte. *</w:t>
      </w:r>
      <w:proofErr w:type="spellStart"/>
      <w:r w:rsidR="00480892">
        <w:t>Aqui</w:t>
      </w:r>
      <w:proofErr w:type="spellEnd"/>
      <w:r w:rsidR="00480892">
        <w:t xml:space="preserve"> posa </w:t>
      </w:r>
      <w:proofErr w:type="spellStart"/>
      <w:r w:rsidR="00480892">
        <w:t>lu</w:t>
      </w:r>
      <w:proofErr w:type="spellEnd"/>
      <w:r w:rsidR="00480892">
        <w:t xml:space="preserve"> de </w:t>
      </w:r>
      <w:proofErr w:type="spellStart"/>
      <w:r w:rsidR="00480892">
        <w:t>landroid</w:t>
      </w:r>
      <w:proofErr w:type="spellEnd"/>
      <w:r w:rsidR="00480892">
        <w:t xml:space="preserve"> 6.0*</w:t>
      </w:r>
    </w:p>
    <w:p w14:paraId="03CCE29B" w14:textId="19FB088D" w:rsidR="007E319C" w:rsidRDefault="00967859" w:rsidP="0017757D">
      <w:r>
        <w:rPr>
          <w:noProof/>
          <w:lang w:val="es-ES" w:eastAsia="es-ES"/>
        </w:rPr>
        <w:drawing>
          <wp:anchor distT="0" distB="0" distL="114300" distR="114300" simplePos="0" relativeHeight="251675648" behindDoc="1" locked="0" layoutInCell="1" allowOverlap="1" wp14:anchorId="334934B8" wp14:editId="3368BCF8">
            <wp:simplePos x="0" y="0"/>
            <wp:positionH relativeFrom="margin">
              <wp:posOffset>1781976</wp:posOffset>
            </wp:positionH>
            <wp:positionV relativeFrom="paragraph">
              <wp:posOffset>5080</wp:posOffset>
            </wp:positionV>
            <wp:extent cx="2400935" cy="1714500"/>
            <wp:effectExtent l="0" t="0" r="0" b="0"/>
            <wp:wrapTight wrapText="bothSides">
              <wp:wrapPolygon edited="0">
                <wp:start x="9769" y="0"/>
                <wp:lineTo x="6170" y="0"/>
                <wp:lineTo x="4456" y="1200"/>
                <wp:lineTo x="4456" y="3840"/>
                <wp:lineTo x="4970" y="7680"/>
                <wp:lineTo x="6341" y="11520"/>
                <wp:lineTo x="9940" y="15360"/>
                <wp:lineTo x="3428" y="17520"/>
                <wp:lineTo x="2571" y="18000"/>
                <wp:lineTo x="2571" y="20640"/>
                <wp:lineTo x="4456" y="21360"/>
                <wp:lineTo x="8055" y="21360"/>
                <wp:lineTo x="9597" y="21360"/>
                <wp:lineTo x="17652" y="21360"/>
                <wp:lineTo x="18852" y="20880"/>
                <wp:lineTo x="17310" y="19200"/>
                <wp:lineTo x="17652" y="17760"/>
                <wp:lineTo x="16624" y="17040"/>
                <wp:lineTo x="12682" y="15360"/>
                <wp:lineTo x="13711" y="12720"/>
                <wp:lineTo x="13539" y="11520"/>
                <wp:lineTo x="15424" y="10800"/>
                <wp:lineTo x="15767" y="9360"/>
                <wp:lineTo x="14739" y="7680"/>
                <wp:lineTo x="15767" y="3840"/>
                <wp:lineTo x="15939" y="2880"/>
                <wp:lineTo x="15082" y="960"/>
                <wp:lineTo x="13882" y="0"/>
                <wp:lineTo x="9769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stgresqlLog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74624" behindDoc="1" locked="0" layoutInCell="1" allowOverlap="1" wp14:anchorId="237156A2" wp14:editId="07CB9CC5">
            <wp:simplePos x="0" y="0"/>
            <wp:positionH relativeFrom="margin">
              <wp:align>left</wp:align>
            </wp:positionH>
            <wp:positionV relativeFrom="paragraph">
              <wp:posOffset>6682</wp:posOffset>
            </wp:positionV>
            <wp:extent cx="1582310" cy="1582310"/>
            <wp:effectExtent l="0" t="0" r="0" b="0"/>
            <wp:wrapTight wrapText="bothSides">
              <wp:wrapPolygon edited="0">
                <wp:start x="8845" y="0"/>
                <wp:lineTo x="7024" y="520"/>
                <wp:lineTo x="2341" y="3642"/>
                <wp:lineTo x="1821" y="5723"/>
                <wp:lineTo x="780" y="8585"/>
                <wp:lineTo x="1301" y="12747"/>
                <wp:lineTo x="3642" y="16909"/>
                <wp:lineTo x="2601" y="20291"/>
                <wp:lineTo x="2601" y="21331"/>
                <wp:lineTo x="18730" y="21331"/>
                <wp:lineTo x="18990" y="21071"/>
                <wp:lineTo x="17689" y="16909"/>
                <wp:lineTo x="20031" y="12747"/>
                <wp:lineTo x="20551" y="8585"/>
                <wp:lineTo x="19250" y="3642"/>
                <wp:lineTo x="14308" y="520"/>
                <wp:lineTo x="12487" y="0"/>
                <wp:lineTo x="8845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droidStudioLog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310" cy="158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31FD5" w14:textId="0EDA3D77" w:rsidR="00A159D9" w:rsidRDefault="00967859" w:rsidP="0017757D">
      <w:r>
        <w:rPr>
          <w:noProof/>
          <w:lang w:val="es-ES" w:eastAsia="es-ES"/>
        </w:rPr>
        <w:drawing>
          <wp:anchor distT="0" distB="0" distL="114300" distR="114300" simplePos="0" relativeHeight="251676672" behindDoc="1" locked="0" layoutInCell="1" allowOverlap="1" wp14:anchorId="4A0F98F5" wp14:editId="6AB95522">
            <wp:simplePos x="0" y="0"/>
            <wp:positionH relativeFrom="column">
              <wp:posOffset>4055800</wp:posOffset>
            </wp:positionH>
            <wp:positionV relativeFrom="paragraph">
              <wp:posOffset>137767</wp:posOffset>
            </wp:positionV>
            <wp:extent cx="2186609" cy="870883"/>
            <wp:effectExtent l="0" t="0" r="4445" b="5715"/>
            <wp:wrapTight wrapText="bothSides">
              <wp:wrapPolygon edited="0">
                <wp:start x="9599" y="0"/>
                <wp:lineTo x="0" y="2836"/>
                <wp:lineTo x="0" y="7562"/>
                <wp:lineTo x="565" y="17488"/>
                <wp:lineTo x="6399" y="21269"/>
                <wp:lineTo x="9599" y="21269"/>
                <wp:lineTo x="20515" y="21269"/>
                <wp:lineTo x="21456" y="19851"/>
                <wp:lineTo x="21456" y="1418"/>
                <wp:lineTo x="20515" y="0"/>
                <wp:lineTo x="9599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YouTubeLog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609" cy="870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D0031" w14:textId="06E5613D" w:rsidR="00A159D9" w:rsidRDefault="00A159D9" w:rsidP="0017757D"/>
    <w:p w14:paraId="2CF566C6" w14:textId="7D3900A2" w:rsidR="00A159D9" w:rsidRDefault="00A159D9" w:rsidP="0017757D"/>
    <w:p w14:paraId="0894B737" w14:textId="4B778B29" w:rsidR="00A159D9" w:rsidRDefault="00A159D9" w:rsidP="0017757D"/>
    <w:p w14:paraId="623BC2C2" w14:textId="6883B5C2" w:rsidR="00A159D9" w:rsidRDefault="00A159D9" w:rsidP="0017757D"/>
    <w:p w14:paraId="341D1405" w14:textId="77777777" w:rsidR="006B0BFE" w:rsidRDefault="006B0BFE">
      <w:pPr>
        <w:spacing w:before="200" w:after="200" w:line="276" w:lineRule="auto"/>
        <w:jc w:val="left"/>
        <w:rPr>
          <w:color w:val="306785" w:themeColor="accent1" w:themeShade="BF"/>
          <w:spacing w:val="10"/>
          <w:kern w:val="28"/>
          <w:szCs w:val="52"/>
          <w:u w:val="single"/>
        </w:rPr>
      </w:pPr>
      <w:r>
        <w:br w:type="page"/>
      </w:r>
    </w:p>
    <w:p w14:paraId="2799DB99" w14:textId="44DB8228" w:rsidR="00A159D9" w:rsidRDefault="00A159D9" w:rsidP="006B0BFE">
      <w:pPr>
        <w:pStyle w:val="Title"/>
      </w:pPr>
      <w:r>
        <w:lastRenderedPageBreak/>
        <w:t>Conclusió viabilitat</w:t>
      </w:r>
    </w:p>
    <w:p w14:paraId="515FCAC7" w14:textId="072597C9" w:rsidR="00A159D9" w:rsidRPr="00A159D9" w:rsidRDefault="00A159D9" w:rsidP="00A159D9">
      <w:r>
        <w:t>Creiem que es un projecte que te viabilitat, tant econòmica, tècnica, política i legal. Es un projecte viable tecnològicament parlant ja que hem rebut formació en aquest camp de la informàtica i fem servir eines treballades a classe. Al haver triat eines de baix cost o de software lliure fa que sigui un projecte viable econòmicament parlant ja que el pressupost no sen va de 5000€ que creiem que es una inversió raonable per la grandària del projecte. La viabilitat legal i política al fer servir plataformes “publiques” i eines de software lliure ho fa tot molt mes fàcil. En conclusió ho veiem un projecte viable.</w:t>
      </w:r>
    </w:p>
    <w:p w14:paraId="38048CF4" w14:textId="07351C56" w:rsidR="007E319C" w:rsidRDefault="007E319C" w:rsidP="0017757D"/>
    <w:p w14:paraId="1B8CB695" w14:textId="77777777" w:rsidR="007E319C" w:rsidRPr="0017757D" w:rsidRDefault="007E319C" w:rsidP="0017757D"/>
    <w:p w14:paraId="754ED5CD" w14:textId="459286EA" w:rsidR="00516D94" w:rsidRDefault="00516D94" w:rsidP="000C3695">
      <w:pPr>
        <w:spacing w:before="200" w:after="200" w:line="276" w:lineRule="auto"/>
        <w:jc w:val="center"/>
      </w:pPr>
      <w:r>
        <w:br w:type="page"/>
      </w:r>
    </w:p>
    <w:p w14:paraId="71AA6308" w14:textId="77777777" w:rsidR="00634AA1" w:rsidRDefault="00634AA1" w:rsidP="00634AA1">
      <w:pPr>
        <w:pStyle w:val="Heading1"/>
      </w:pPr>
      <w:r>
        <w:lastRenderedPageBreak/>
        <w:t>Tecnologies usades i Propostes</w:t>
      </w:r>
    </w:p>
    <w:p w14:paraId="5BE87E40" w14:textId="2CE26120" w:rsidR="00261427" w:rsidRDefault="00774B9C" w:rsidP="00634AA1">
      <w:r>
        <w:rPr>
          <w:noProof/>
        </w:rPr>
        <w:drawing>
          <wp:anchor distT="0" distB="0" distL="114300" distR="114300" simplePos="0" relativeHeight="251677696" behindDoc="1" locked="0" layoutInCell="1" allowOverlap="1" wp14:anchorId="7F336C6F" wp14:editId="53070ED6">
            <wp:simplePos x="0" y="0"/>
            <wp:positionH relativeFrom="column">
              <wp:posOffset>4587240</wp:posOffset>
            </wp:positionH>
            <wp:positionV relativeFrom="paragraph">
              <wp:posOffset>695325</wp:posOffset>
            </wp:positionV>
            <wp:extent cx="1543050" cy="1543050"/>
            <wp:effectExtent l="0" t="0" r="0" b="0"/>
            <wp:wrapTight wrapText="bothSides">
              <wp:wrapPolygon edited="0">
                <wp:start x="1067" y="0"/>
                <wp:lineTo x="0" y="533"/>
                <wp:lineTo x="0" y="21067"/>
                <wp:lineTo x="1067" y="21333"/>
                <wp:lineTo x="20267" y="21333"/>
                <wp:lineTo x="21333" y="21067"/>
                <wp:lineTo x="21333" y="533"/>
                <wp:lineTo x="20267" y="0"/>
                <wp:lineTo x="1067" y="0"/>
              </wp:wrapPolygon>
            </wp:wrapTight>
            <wp:docPr id="7" name="Picture 7" descr="Microsoft .NET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soft .NET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4AA1">
        <w:t>Un cop teníem la idea de l’aplicació, només faltava triar en quina tecnologia implementar-la. Primer de tot teníem dos opcions, per mòbil o per ordinador. Si ho fèiem per ordinador, podíem fer servir molts llenguatges</w:t>
      </w:r>
      <w:r w:rsidR="00DF270E">
        <w:t xml:space="preserve"> com </w:t>
      </w:r>
      <w:proofErr w:type="spellStart"/>
      <w:r w:rsidR="00DF270E">
        <w:t>java</w:t>
      </w:r>
      <w:proofErr w:type="spellEnd"/>
      <w:r w:rsidR="00DF270E">
        <w:t xml:space="preserve">, c#, </w:t>
      </w:r>
      <w:proofErr w:type="spellStart"/>
      <w:r w:rsidR="00DF270E">
        <w:t>python</w:t>
      </w:r>
      <w:proofErr w:type="spellEnd"/>
      <w:r w:rsidR="00DF270E">
        <w:t xml:space="preserve"> entre d’altres</w:t>
      </w:r>
      <w:r w:rsidR="00141C9A">
        <w:t>.</w:t>
      </w:r>
    </w:p>
    <w:p w14:paraId="79C44D3F" w14:textId="5A91F7F5" w:rsidR="00261427" w:rsidRDefault="00261427" w:rsidP="00634AA1">
      <w:r>
        <w:t xml:space="preserve">En cas de fer-la per ordinador, no sabem utilitzar la interfície gràfica de </w:t>
      </w:r>
      <w:proofErr w:type="spellStart"/>
      <w:r>
        <w:t>java</w:t>
      </w:r>
      <w:proofErr w:type="spellEnd"/>
      <w:r>
        <w:t xml:space="preserve"> ni de </w:t>
      </w:r>
      <w:proofErr w:type="spellStart"/>
      <w:r>
        <w:t>python</w:t>
      </w:r>
      <w:proofErr w:type="spellEnd"/>
      <w:r>
        <w:t xml:space="preserve">, per tant la millor opció seria utilitzar un </w:t>
      </w:r>
      <w:proofErr w:type="spellStart"/>
      <w:r>
        <w:t>wpf</w:t>
      </w:r>
      <w:proofErr w:type="spellEnd"/>
      <w:r>
        <w:t xml:space="preserve"> amb c#. Tot hi això </w:t>
      </w:r>
      <w:proofErr w:type="spellStart"/>
      <w:r>
        <w:t>python</w:t>
      </w:r>
      <w:proofErr w:type="spellEnd"/>
      <w:r>
        <w:t xml:space="preserve"> ofereix una llibreria molt útil i senzilla que es diu </w:t>
      </w:r>
      <w:proofErr w:type="spellStart"/>
      <w:r>
        <w:t>Turtle</w:t>
      </w:r>
      <w:proofErr w:type="spellEnd"/>
      <w:r>
        <w:t>. Ja que no em utilitzar aquesta llibreria a classe i hauríem de formar-nos molt, la millor opció encara és .NET.</w:t>
      </w:r>
      <w:r w:rsidR="00774B9C" w:rsidRPr="00774B9C">
        <w:t xml:space="preserve"> </w:t>
      </w:r>
    </w:p>
    <w:p w14:paraId="45059D10" w14:textId="77777777" w:rsidR="00774B9C" w:rsidRDefault="00261427" w:rsidP="00634AA1">
      <w:r>
        <w:t xml:space="preserve">D’altre banda si la fèiem per dispositius mòbils, teníem una clara opció de fer-ho amb </w:t>
      </w:r>
      <w:proofErr w:type="spellStart"/>
      <w:r>
        <w:t>Android</w:t>
      </w:r>
      <w:proofErr w:type="spellEnd"/>
      <w:r>
        <w:t xml:space="preserve"> Studio que havíem estudiat a classe. Una altre molt bona opció era utilitzar </w:t>
      </w:r>
      <w:proofErr w:type="spellStart"/>
      <w:r>
        <w:t>Xamarin</w:t>
      </w:r>
      <w:proofErr w:type="spellEnd"/>
      <w:r>
        <w:t>, el qual havíem utilitzar però poc comparat amb l’altre.</w:t>
      </w:r>
      <w:r w:rsidR="00774B9C">
        <w:t xml:space="preserve"> </w:t>
      </w:r>
    </w:p>
    <w:p w14:paraId="65EAF97E" w14:textId="2581A5DA" w:rsidR="00774B9C" w:rsidRDefault="00774B9C" w:rsidP="00634AA1">
      <w:r>
        <w:t>Un cop arribats aquí necessitàvem triar per a quin dispositiu volíem desenvolupar la nostre aplicació. La nostre decisió va ser fàcil, ràpidament ens vam decantar cap a dispositius mòbils ja que té moltes més avantatges. Buscant per internet vam trobar que la majoria de la gent consumeix el contingut online des de un dispositiu mòbil i no des de l’ordinador, aquest era un gran punt a tenir en compte. A més a més el desenvolupament de l’aplicació ens semblava molt més útil en un mòbil.</w:t>
      </w:r>
    </w:p>
    <w:p w14:paraId="79C47428" w14:textId="4B92EC3F" w:rsidR="00774B9C" w:rsidRDefault="00774B9C" w:rsidP="00634AA1">
      <w:r>
        <w:t xml:space="preserve">Ara ens tocava triar entre </w:t>
      </w:r>
      <w:proofErr w:type="spellStart"/>
      <w:r>
        <w:t>Android</w:t>
      </w:r>
      <w:proofErr w:type="spellEnd"/>
      <w:r>
        <w:t xml:space="preserve"> Studio i </w:t>
      </w:r>
      <w:proofErr w:type="spellStart"/>
      <w:r>
        <w:t>Xamarin</w:t>
      </w:r>
      <w:proofErr w:type="spellEnd"/>
      <w:r>
        <w:t>, per fer-ho vam realitzar unes quantes comparatives. Primer de tot el llenguatge de programació:</w:t>
      </w:r>
    </w:p>
    <w:p w14:paraId="5E7E0F1E" w14:textId="7734644A" w:rsidR="00774B9C" w:rsidRDefault="008515E4" w:rsidP="00634AA1">
      <w:r>
        <w:t>Avantatges</w:t>
      </w:r>
      <w:r w:rsidR="00774B9C">
        <w:t xml:space="preserve"> de fer servir Java:</w:t>
      </w:r>
    </w:p>
    <w:p w14:paraId="14F662EA" w14:textId="2DC2C8BE" w:rsidR="008515E4" w:rsidRDefault="008515E4" w:rsidP="00634AA1">
      <w:r>
        <w:t>-Té una gran documentació i molt ben detallada online.</w:t>
      </w:r>
    </w:p>
    <w:p w14:paraId="249BE01D" w14:textId="5328CD18" w:rsidR="008515E4" w:rsidRDefault="008515E4" w:rsidP="00634AA1">
      <w:r>
        <w:t>-Ens permet fer programes estàndards amb un codi molt reutilitzable.</w:t>
      </w:r>
    </w:p>
    <w:p w14:paraId="5F50F539" w14:textId="22E7D74D" w:rsidR="008515E4" w:rsidRDefault="008515E4" w:rsidP="00634AA1">
      <w:r>
        <w:t>-És un entorn multiprocés que ens permet realitzar moltes tasques al mateix moment.</w:t>
      </w:r>
    </w:p>
    <w:p w14:paraId="333B6B2E" w14:textId="2FF8591B" w:rsidR="008515E4" w:rsidRDefault="008515E4" w:rsidP="00634AA1">
      <w:r>
        <w:t>-Les seves llibreries són fàcils de utilitzar i té una gran quantitat de llibreries de tercers amb molta documentació.</w:t>
      </w:r>
    </w:p>
    <w:p w14:paraId="657F1BC6" w14:textId="5B8AC87D" w:rsidR="008515E4" w:rsidRDefault="008515E4" w:rsidP="00634AA1">
      <w:r>
        <w:t>Desavantatges de fer servir Java:</w:t>
      </w:r>
    </w:p>
    <w:p w14:paraId="763A5C1E" w14:textId="77777777" w:rsidR="008515E4" w:rsidRDefault="008515E4" w:rsidP="00634AA1"/>
    <w:p w14:paraId="7F75A6EA" w14:textId="727AA3CE" w:rsidR="004A1027" w:rsidRDefault="004A1027" w:rsidP="00634AA1">
      <w:r>
        <w:br w:type="page"/>
      </w:r>
    </w:p>
    <w:p w14:paraId="162CBFF4" w14:textId="557EE074" w:rsidR="00516D94" w:rsidRDefault="00516D94" w:rsidP="00516D94">
      <w:pPr>
        <w:pStyle w:val="Heading1"/>
      </w:pPr>
      <w:r>
        <w:lastRenderedPageBreak/>
        <w:t>Planificació</w:t>
      </w:r>
    </w:p>
    <w:p w14:paraId="4DCC9EF3" w14:textId="77777777" w:rsidR="00516D94" w:rsidRDefault="00516D94" w:rsidP="00516D94">
      <w:r>
        <w:t xml:space="preserve">En aquest apartat definirem les tasques o fases les quals hem seguit per poder realitzar l’aplicació. En el nostre cas hem utilitzat un panell </w:t>
      </w:r>
      <w:proofErr w:type="spellStart"/>
      <w:r>
        <w:t>kanban</w:t>
      </w:r>
      <w:proofErr w:type="spellEnd"/>
      <w:r>
        <w:t xml:space="preserve"> amb el servei </w:t>
      </w:r>
      <w:proofErr w:type="spellStart"/>
      <w:r>
        <w:t>Trello</w:t>
      </w:r>
      <w:proofErr w:type="spellEnd"/>
      <w:r>
        <w:t xml:space="preserve"> que vam utilitzar a classe.</w:t>
      </w:r>
    </w:p>
    <w:p w14:paraId="3DFAA9AB" w14:textId="77777777" w:rsidR="00516D94" w:rsidRDefault="00516D94" w:rsidP="00516D94">
      <w:r>
        <w:t xml:space="preserve">Hem utilitzat un taulell </w:t>
      </w:r>
      <w:proofErr w:type="spellStart"/>
      <w:r>
        <w:t>Kanban</w:t>
      </w:r>
      <w:proofErr w:type="spellEnd"/>
      <w:r>
        <w:t xml:space="preserve"> per organitzar el nostre </w:t>
      </w:r>
      <w:proofErr w:type="spellStart"/>
      <w:r>
        <w:t>porjecte</w:t>
      </w:r>
      <w:proofErr w:type="spellEnd"/>
      <w:r>
        <w:t xml:space="preserve">, ja que és un mètode àgil i senzill. A més hi hem implementat algun apartat de l’SCRUM ja que </w:t>
      </w:r>
      <w:proofErr w:type="spellStart"/>
      <w:r>
        <w:t>l’haviem</w:t>
      </w:r>
      <w:proofErr w:type="spellEnd"/>
      <w:r>
        <w:t xml:space="preserve"> utilitzat a classe i ens semblava interessant.</w:t>
      </w:r>
    </w:p>
    <w:p w14:paraId="544BD358" w14:textId="77777777" w:rsidR="00516D94" w:rsidRPr="00F40932" w:rsidRDefault="00516D94" w:rsidP="00516D94">
      <w:pPr>
        <w:pStyle w:val="Title"/>
      </w:pPr>
      <w:r w:rsidRPr="00F40932">
        <w:t>divisió del projecte en tasques</w:t>
      </w:r>
    </w:p>
    <w:p w14:paraId="7BF7C915" w14:textId="77777777" w:rsidR="00516D94" w:rsidRDefault="00516D94" w:rsidP="00516D94">
      <w:r>
        <w:rPr>
          <w:noProof/>
          <w:lang w:val="es-ES" w:eastAsia="es-ES"/>
        </w:rPr>
        <w:drawing>
          <wp:anchor distT="0" distB="0" distL="114300" distR="114300" simplePos="0" relativeHeight="251673600" behindDoc="1" locked="0" layoutInCell="1" allowOverlap="1" wp14:anchorId="5F5DA927" wp14:editId="272F37E7">
            <wp:simplePos x="0" y="0"/>
            <wp:positionH relativeFrom="margin">
              <wp:posOffset>-937260</wp:posOffset>
            </wp:positionH>
            <wp:positionV relativeFrom="paragraph">
              <wp:posOffset>440055</wp:posOffset>
            </wp:positionV>
            <wp:extent cx="7452360" cy="2295525"/>
            <wp:effectExtent l="0" t="0" r="0" b="9525"/>
            <wp:wrapTight wrapText="bothSides">
              <wp:wrapPolygon edited="0">
                <wp:start x="0" y="0"/>
                <wp:lineTo x="0" y="21510"/>
                <wp:lineTo x="21534" y="21510"/>
                <wp:lineTo x="2153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Primer de tot em definit les tasques més generals o </w:t>
      </w:r>
      <w:proofErr w:type="spellStart"/>
      <w:r>
        <w:t>backlog</w:t>
      </w:r>
      <w:proofErr w:type="spellEnd"/>
      <w:r>
        <w:t>.</w:t>
      </w:r>
    </w:p>
    <w:p w14:paraId="6BEA1CF8" w14:textId="77777777" w:rsidR="00516D94" w:rsidRDefault="00516D94" w:rsidP="00516D94"/>
    <w:p w14:paraId="0F663721" w14:textId="77777777" w:rsidR="00516D94" w:rsidRDefault="00516D94" w:rsidP="00516D94">
      <w:pPr>
        <w:spacing w:before="200" w:after="200" w:line="276" w:lineRule="auto"/>
        <w:jc w:val="left"/>
        <w:rPr>
          <w:smallCaps/>
          <w:color w:val="306785" w:themeColor="accent1" w:themeShade="BF"/>
          <w:spacing w:val="10"/>
          <w:kern w:val="28"/>
          <w:szCs w:val="52"/>
          <w:u w:val="thick"/>
        </w:rPr>
      </w:pPr>
      <w:r>
        <w:br w:type="page"/>
      </w:r>
    </w:p>
    <w:p w14:paraId="31C964CC" w14:textId="77777777" w:rsidR="00516D94" w:rsidRPr="00516D94" w:rsidRDefault="00516D94" w:rsidP="00516D94"/>
    <w:sectPr w:rsidR="00516D94" w:rsidRPr="00516D94" w:rsidSect="00516D94">
      <w:headerReference w:type="default" r:id="rId35"/>
      <w:footerReference w:type="default" r:id="rId36"/>
      <w:pgSz w:w="12240" w:h="15840"/>
      <w:pgMar w:top="1417" w:right="1701" w:bottom="1417" w:left="1701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D215DA" w14:textId="77777777" w:rsidR="00DE0703" w:rsidRDefault="00DE0703" w:rsidP="0040148B">
      <w:pPr>
        <w:spacing w:before="0" w:after="0"/>
      </w:pPr>
      <w:r>
        <w:separator/>
      </w:r>
    </w:p>
    <w:p w14:paraId="4E9D1A58" w14:textId="77777777" w:rsidR="00DE0703" w:rsidRDefault="00DE0703"/>
  </w:endnote>
  <w:endnote w:type="continuationSeparator" w:id="0">
    <w:p w14:paraId="6F1A87FF" w14:textId="77777777" w:rsidR="00DE0703" w:rsidRDefault="00DE0703" w:rsidP="0040148B">
      <w:pPr>
        <w:spacing w:before="0" w:after="0"/>
      </w:pPr>
      <w:r>
        <w:continuationSeparator/>
      </w:r>
    </w:p>
    <w:p w14:paraId="67E02238" w14:textId="77777777" w:rsidR="00DE0703" w:rsidRDefault="00DE07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105418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E7B64A4" w14:textId="77777777" w:rsidR="0040148B" w:rsidRDefault="0040148B" w:rsidP="00ED06D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ED0AB2A" w14:textId="77777777" w:rsidR="0040148B" w:rsidRDefault="0040148B" w:rsidP="0040148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AC8F5C" w14:textId="77777777" w:rsidR="0040148B" w:rsidRDefault="0040148B" w:rsidP="002C3D28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67632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E42D75" w14:textId="77777777" w:rsidR="00516D94" w:rsidRDefault="00516D94">
        <w:pPr>
          <w:pStyle w:val="Footer"/>
          <w:jc w:val="center"/>
        </w:pPr>
        <w:r>
          <w:rPr>
            <w:noProof/>
            <w:lang w:val="es-ES" w:eastAsia="es-ES"/>
          </w:rPr>
          <mc:AlternateContent>
            <mc:Choice Requires="wps">
              <w:drawing>
                <wp:inline distT="0" distB="0" distL="0" distR="0" wp14:anchorId="3DA571DE" wp14:editId="78233665">
                  <wp:extent cx="5467350" cy="45085"/>
                  <wp:effectExtent l="38100" t="0" r="76200" b="12065"/>
                  <wp:docPr id="30" name="Flowchart: Decision 30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D27086D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30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" fillcolor="white [3201]" strokecolor="#418ab3 [3204]" strokeweight="1pt">
                  <w10:anchorlock/>
                </v:shape>
              </w:pict>
            </mc:Fallback>
          </mc:AlternateContent>
        </w:r>
      </w:p>
      <w:p w14:paraId="39B0C9CE" w14:textId="7F8D7553" w:rsidR="00516D94" w:rsidRDefault="00516D94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967859">
          <w:rPr>
            <w:noProof/>
          </w:rPr>
          <w:t>1</w:t>
        </w:r>
        <w:r w:rsidR="00967859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E3AB7AE" w14:textId="77777777" w:rsidR="00516D94" w:rsidRDefault="00516D94" w:rsidP="002C3D2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DC3318" w14:textId="77777777" w:rsidR="00DE0703" w:rsidRDefault="00DE0703" w:rsidP="0040148B">
      <w:pPr>
        <w:spacing w:before="0" w:after="0"/>
      </w:pPr>
      <w:r>
        <w:separator/>
      </w:r>
    </w:p>
    <w:p w14:paraId="72A0EFBD" w14:textId="77777777" w:rsidR="00DE0703" w:rsidRDefault="00DE0703"/>
  </w:footnote>
  <w:footnote w:type="continuationSeparator" w:id="0">
    <w:p w14:paraId="3D1FE18D" w14:textId="77777777" w:rsidR="00DE0703" w:rsidRDefault="00DE0703" w:rsidP="0040148B">
      <w:pPr>
        <w:spacing w:before="0" w:after="0"/>
      </w:pPr>
      <w:r>
        <w:continuationSeparator/>
      </w:r>
    </w:p>
    <w:p w14:paraId="0B1CA8B4" w14:textId="77777777" w:rsidR="00DE0703" w:rsidRDefault="00DE070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74340E" w14:textId="77777777" w:rsidR="00261604" w:rsidRDefault="00261604">
    <w:pPr>
      <w:pStyle w:val="Header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D2BB5B" wp14:editId="20D542C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13930" cy="9601200"/>
              <wp:effectExtent l="0" t="0" r="1905" b="9525"/>
              <wp:wrapNone/>
              <wp:docPr id="3" name="Group 3" descr="Background images and accent circles and rectangl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3930" cy="9601200"/>
                        <a:chOff x="0" y="0"/>
                        <a:chExt cx="7313930" cy="9601200"/>
                      </a:xfrm>
                    </wpg:grpSpPr>
                    <wps:wsp>
                      <wps:cNvPr id="570" name="Rectangle 570"/>
                      <wps:cNvSpPr/>
                      <wps:spPr>
                        <a:xfrm>
                          <a:off x="0" y="0"/>
                          <a:ext cx="3200400" cy="96012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79" name="Group 79" descr="Circle Graphic" title="Circle Graphic"/>
                      <wpg:cNvGrpSpPr/>
                      <wpg:grpSpPr>
                        <a:xfrm>
                          <a:off x="800100" y="1066800"/>
                          <a:ext cx="6513830" cy="7220492"/>
                          <a:chOff x="-1616149" y="-420771"/>
                          <a:chExt cx="4718124" cy="5229626"/>
                        </a:xfrm>
                      </wpg:grpSpPr>
                      <wps:wsp>
                        <wps:cNvPr id="20" name="Oval 20"/>
                        <wps:cNvSpPr/>
                        <wps:spPr>
                          <a:xfrm>
                            <a:off x="-1172847" y="-420771"/>
                            <a:ext cx="3707311" cy="37072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>
                            <a:off x="2331720" y="4038600"/>
                            <a:ext cx="770255" cy="77025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Oval 22"/>
                        <wps:cNvSpPr/>
                        <wps:spPr>
                          <a:xfrm>
                            <a:off x="457200" y="45720"/>
                            <a:ext cx="412339" cy="412339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Oval 23" descr="workers working on laptop" title="workers working on laptop"/>
                        <wps:cNvSpPr/>
                        <wps:spPr>
                          <a:xfrm>
                            <a:off x="-1024230" y="-272155"/>
                            <a:ext cx="3450744" cy="3450724"/>
                          </a:xfrm>
                          <a:prstGeom prst="ellipse">
                            <a:avLst/>
                          </a:prstGeom>
                          <a:blipFill>
                            <a:blip r:embed="rId1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">
                                      <a14:imgEffect>
                                        <a14:saturation sat="0"/>
                                      </a14:imgEffect>
                                      <a14:imgEffect>
                                        <a14:brightnessContrast bright="2000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tretch>
                              <a:fillRect l="-34484" t="-815" r="-21673" b="-2283"/>
                            </a:stretch>
                          </a:blip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Oval 24"/>
                        <wps:cNvSpPr/>
                        <wps:spPr>
                          <a:xfrm>
                            <a:off x="2468880" y="3535680"/>
                            <a:ext cx="125095" cy="125095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Oval 31"/>
                        <wps:cNvSpPr/>
                        <wps:spPr>
                          <a:xfrm>
                            <a:off x="732002" y="3477107"/>
                            <a:ext cx="1207345" cy="12073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Oval 32"/>
                        <wps:cNvSpPr/>
                        <wps:spPr>
                          <a:xfrm>
                            <a:off x="949374" y="3680931"/>
                            <a:ext cx="780313" cy="780435"/>
                          </a:xfrm>
                          <a:prstGeom prst="ellipse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Oval 33"/>
                        <wps:cNvSpPr/>
                        <wps:spPr>
                          <a:xfrm>
                            <a:off x="1264920" y="2407920"/>
                            <a:ext cx="1757045" cy="1757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Oval 34"/>
                        <wps:cNvSpPr/>
                        <wps:spPr>
                          <a:xfrm>
                            <a:off x="2026920" y="0"/>
                            <a:ext cx="1035685" cy="10356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-1616149" y="446543"/>
                            <a:ext cx="281482" cy="28148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94200</wp14:pctWidth>
              </wp14:sizeRelH>
              <wp14:sizeRelV relativeFrom="page">
                <wp14:pctHeight>95500</wp14:pctHeight>
              </wp14:sizeRelV>
            </wp:anchor>
          </w:drawing>
        </mc:Choice>
        <mc:Fallback>
          <w:pict>
            <v:group w14:anchorId="09E360A8" id="Group 3" o:spid="_x0000_s1026" alt="Background images and accent circles and rectangles" style="position:absolute;margin-left:0;margin-top:0;width:575.9pt;height:756pt;z-index:251659264;mso-width-percent:942;mso-height-percent:955;mso-position-horizontal:center;mso-position-horizontal-relative:page;mso-position-vertical:center;mso-position-vertical-relative:page;mso-width-percent:942;mso-height-percent:955" coordsize="73139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">
              <v:rect id="Rectangle 570" o:spid="_x0000_s1027" style="position:absolute;width:32004;height:96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" fillcolor="#5e5e5e [3215]" stroked="f" strokeweight="1pt"/>
              <v:group id="Group 79" o:spid="_x0000_s1028" alt="Circle Graphic" style="position:absolute;left:8001;top:10668;width:65138;height:72204" coordorigin="-16161,-4207" coordsize="47181,5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oval id="Oval 20" o:spid="_x0000_s1029" style="position:absolute;left:-11728;top:-4207;width:37072;height:370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" filled="f" strokecolor="#418ab3 [3204]" strokeweight="1pt">
                  <v:stroke joinstyle="miter"/>
                </v:oval>
                <v:oval id="Oval 21" o:spid="_x0000_s1030" style="position:absolute;left:23317;top:40386;width:7702;height:7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" fillcolor="#a6b727 [3205]" stroked="f" strokeweight="1pt">
                  <v:stroke joinstyle="miter"/>
                </v:oval>
                <v:oval id="Oval 22" o:spid="_x0000_s1031" style="position:absolute;left:4572;top:457;width:4123;height:4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" fillcolor="#f69200 [3206]" stroked="f" strokeweight="1pt">
                  <v:stroke joinstyle="miter"/>
                </v:oval>
                <v:oval id="Oval 23" o:spid="_x0000_s1032" alt="workers working on laptop" style="position:absolute;left:-10242;top:-2721;width:34507;height:34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" stroked="f" strokeweight="1pt">
                  <v:fill r:id="rId3" o:title="workers working on laptop" recolor="t" rotate="t" type="frame"/>
                  <v:stroke joinstyle="miter"/>
                </v:oval>
                <v:oval id="Oval 24" o:spid="_x0000_s1033" style="position:absolute;left:24688;top:35356;width:1251;height:1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" fillcolor="#f69200 [3206]" stroked="f" strokeweight="1pt">
                  <v:stroke joinstyle="miter"/>
                </v:oval>
                <v:oval id="Oval 31" o:spid="_x0000_s1034" style="position:absolute;left:7320;top:34771;width:12073;height:12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" filled="f" strokecolor="#418ab3 [3204]" strokeweight="1pt">
                  <v:stroke joinstyle="miter"/>
                </v:oval>
                <v:oval id="Oval 32" o:spid="_x0000_s1035" style="position:absolute;left:9493;top:36809;width:7803;height:7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" fillcolor="#5e5e5e [3215]" stroked="f" strokeweight="1pt">
                  <v:stroke joinstyle="miter"/>
                </v:oval>
                <v:oval id="Oval 33" o:spid="_x0000_s1036" style="position:absolute;left:12649;top:24079;width:17570;height:17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" filled="f" strokecolor="#418ab3 [3204]" strokeweight="1pt">
                  <v:stroke joinstyle="miter"/>
                </v:oval>
                <v:oval id="Oval 34" o:spid="_x0000_s1037" style="position:absolute;left:20269;width:10357;height:10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" filled="f" strokecolor="#418ab3 [3204]" strokeweight="1pt">
                  <v:stroke joinstyle="miter"/>
                </v:oval>
                <v:oval id="Oval 14" o:spid="_x0000_s1038" style="position:absolute;left:-16161;top:4465;width:2815;height:2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" fillcolor="#a6b727 [3205]" stroked="f" strokeweight="1pt">
                  <v:stroke joinstyle="miter"/>
                </v:oval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6FD1C5" w14:textId="4D7F901B" w:rsidR="00261604" w:rsidRDefault="00516D94" w:rsidP="00516D94">
    <w:pPr>
      <w:pStyle w:val="Header"/>
      <w:jc w:val="right"/>
    </w:pP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31C82E61" wp14:editId="0EB87C82">
              <wp:simplePos x="0" y="0"/>
              <wp:positionH relativeFrom="page">
                <wp:align>right</wp:align>
              </wp:positionH>
              <wp:positionV relativeFrom="paragraph">
                <wp:posOffset>-200025</wp:posOffset>
              </wp:positionV>
              <wp:extent cx="2000250" cy="609600"/>
              <wp:effectExtent l="0" t="0" r="0" b="0"/>
              <wp:wrapSquare wrapText="bothSides"/>
              <wp:docPr id="3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0250" cy="609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5AF7AC" w14:textId="0D9CD8F1" w:rsidR="00516D94" w:rsidRPr="00516D94" w:rsidRDefault="00516D94">
                          <w:pPr>
                            <w:rPr>
                              <w:sz w:val="24"/>
                              <w:szCs w:val="18"/>
                            </w:rPr>
                          </w:pPr>
                          <w:r w:rsidRPr="00516D94">
                            <w:rPr>
                              <w:sz w:val="24"/>
                              <w:szCs w:val="18"/>
                            </w:rPr>
                            <w:t>Pol Lopez</w:t>
                          </w:r>
                        </w:p>
                        <w:p w14:paraId="553B4E32" w14:textId="0644EC99" w:rsidR="00516D94" w:rsidRPr="00516D94" w:rsidRDefault="00516D94">
                          <w:pPr>
                            <w:rPr>
                              <w:sz w:val="24"/>
                              <w:szCs w:val="18"/>
                            </w:rPr>
                          </w:pPr>
                          <w:r w:rsidRPr="00516D94">
                            <w:rPr>
                              <w:sz w:val="24"/>
                              <w:szCs w:val="18"/>
                            </w:rPr>
                            <w:t>Joel Costa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C82E61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106.3pt;margin-top:-15.75pt;width:157.5pt;height:48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" filled="f" stroked="f">
              <v:textbox>
                <w:txbxContent>
                  <w:p w14:paraId="6E5AF7AC" w14:textId="0D9CD8F1" w:rsidR="00516D94" w:rsidRPr="00516D94" w:rsidRDefault="00516D94">
                    <w:pPr>
                      <w:rPr>
                        <w:sz w:val="24"/>
                        <w:szCs w:val="18"/>
                      </w:rPr>
                    </w:pPr>
                    <w:r w:rsidRPr="00516D94">
                      <w:rPr>
                        <w:sz w:val="24"/>
                        <w:szCs w:val="18"/>
                      </w:rPr>
                      <w:t>Pol Lopez</w:t>
                    </w:r>
                  </w:p>
                  <w:p w14:paraId="553B4E32" w14:textId="0644EC99" w:rsidR="00516D94" w:rsidRPr="00516D94" w:rsidRDefault="00516D94">
                    <w:pPr>
                      <w:rPr>
                        <w:sz w:val="24"/>
                        <w:szCs w:val="18"/>
                      </w:rPr>
                    </w:pPr>
                    <w:r w:rsidRPr="00516D94">
                      <w:rPr>
                        <w:sz w:val="24"/>
                        <w:szCs w:val="18"/>
                      </w:rPr>
                      <w:t>Joel Costa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206C6E">
      <w:rPr>
        <w:noProof/>
        <w:lang w:val="es-ES" w:eastAsia="es-ES"/>
      </w:rPr>
      <w:drawing>
        <wp:anchor distT="0" distB="0" distL="114300" distR="114300" simplePos="0" relativeHeight="251660288" behindDoc="1" locked="0" layoutInCell="1" allowOverlap="1" wp14:anchorId="5C7C0D9C" wp14:editId="6C95B1D9">
          <wp:simplePos x="0" y="0"/>
          <wp:positionH relativeFrom="page">
            <wp:posOffset>5504815</wp:posOffset>
          </wp:positionH>
          <wp:positionV relativeFrom="paragraph">
            <wp:posOffset>-285750</wp:posOffset>
          </wp:positionV>
          <wp:extent cx="4196715" cy="933450"/>
          <wp:effectExtent l="0" t="0" r="0" b="0"/>
          <wp:wrapTight wrapText="bothSides">
            <wp:wrapPolygon edited="0">
              <wp:start x="21600" y="21600"/>
              <wp:lineTo x="21600" y="441"/>
              <wp:lineTo x="127" y="441"/>
              <wp:lineTo x="127" y="21600"/>
              <wp:lineTo x="21600" y="21600"/>
            </wp:wrapPolygon>
          </wp:wrapTight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banner-1071797_64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4196715" cy="933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BE5D2F"/>
    <w:multiLevelType w:val="hybridMultilevel"/>
    <w:tmpl w:val="24542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A8F5E20"/>
    <w:multiLevelType w:val="hybridMultilevel"/>
    <w:tmpl w:val="644040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C02"/>
    <w:rsid w:val="00033603"/>
    <w:rsid w:val="00076EF3"/>
    <w:rsid w:val="00086B5A"/>
    <w:rsid w:val="000A282E"/>
    <w:rsid w:val="000B799D"/>
    <w:rsid w:val="000C3695"/>
    <w:rsid w:val="000C7F06"/>
    <w:rsid w:val="000F7F33"/>
    <w:rsid w:val="00141C9A"/>
    <w:rsid w:val="00150DC1"/>
    <w:rsid w:val="0017757D"/>
    <w:rsid w:val="001C0789"/>
    <w:rsid w:val="001C5071"/>
    <w:rsid w:val="001F013B"/>
    <w:rsid w:val="001F5D35"/>
    <w:rsid w:val="00206C6E"/>
    <w:rsid w:val="00213CD3"/>
    <w:rsid w:val="00230A0F"/>
    <w:rsid w:val="00261427"/>
    <w:rsid w:val="00261604"/>
    <w:rsid w:val="00261B86"/>
    <w:rsid w:val="0028223D"/>
    <w:rsid w:val="0028470B"/>
    <w:rsid w:val="00294ED3"/>
    <w:rsid w:val="002C3D28"/>
    <w:rsid w:val="002E1BB4"/>
    <w:rsid w:val="003013D9"/>
    <w:rsid w:val="0030736C"/>
    <w:rsid w:val="0031646C"/>
    <w:rsid w:val="00345BCF"/>
    <w:rsid w:val="003A480B"/>
    <w:rsid w:val="003B2E16"/>
    <w:rsid w:val="003C01B9"/>
    <w:rsid w:val="0040148B"/>
    <w:rsid w:val="00430729"/>
    <w:rsid w:val="004320DC"/>
    <w:rsid w:val="00473094"/>
    <w:rsid w:val="00480892"/>
    <w:rsid w:val="004870B9"/>
    <w:rsid w:val="004A1027"/>
    <w:rsid w:val="004A20B3"/>
    <w:rsid w:val="004C30E4"/>
    <w:rsid w:val="004C52FF"/>
    <w:rsid w:val="004E1F7D"/>
    <w:rsid w:val="004F7786"/>
    <w:rsid w:val="00501B23"/>
    <w:rsid w:val="005155E9"/>
    <w:rsid w:val="00516D94"/>
    <w:rsid w:val="00555FC3"/>
    <w:rsid w:val="00556004"/>
    <w:rsid w:val="00594C02"/>
    <w:rsid w:val="005F7CA6"/>
    <w:rsid w:val="006108FC"/>
    <w:rsid w:val="0062123A"/>
    <w:rsid w:val="00634AA1"/>
    <w:rsid w:val="00646E75"/>
    <w:rsid w:val="006B0BFE"/>
    <w:rsid w:val="006C3E3F"/>
    <w:rsid w:val="006E0332"/>
    <w:rsid w:val="006E3953"/>
    <w:rsid w:val="00774B9C"/>
    <w:rsid w:val="0078636D"/>
    <w:rsid w:val="007C0115"/>
    <w:rsid w:val="007E319C"/>
    <w:rsid w:val="007F0B6F"/>
    <w:rsid w:val="00805645"/>
    <w:rsid w:val="00807AFC"/>
    <w:rsid w:val="00850F90"/>
    <w:rsid w:val="008515E4"/>
    <w:rsid w:val="008A64DD"/>
    <w:rsid w:val="008B3EE1"/>
    <w:rsid w:val="00903735"/>
    <w:rsid w:val="00917AFC"/>
    <w:rsid w:val="00967859"/>
    <w:rsid w:val="009B0E4E"/>
    <w:rsid w:val="009F0F84"/>
    <w:rsid w:val="00A0161D"/>
    <w:rsid w:val="00A159D9"/>
    <w:rsid w:val="00A17AAC"/>
    <w:rsid w:val="00A31CF6"/>
    <w:rsid w:val="00A36D97"/>
    <w:rsid w:val="00AF0623"/>
    <w:rsid w:val="00AF6D64"/>
    <w:rsid w:val="00B10688"/>
    <w:rsid w:val="00B6027A"/>
    <w:rsid w:val="00B82BB3"/>
    <w:rsid w:val="00BA605B"/>
    <w:rsid w:val="00BE5061"/>
    <w:rsid w:val="00C01D57"/>
    <w:rsid w:val="00C033FC"/>
    <w:rsid w:val="00C36750"/>
    <w:rsid w:val="00C4338A"/>
    <w:rsid w:val="00C523BA"/>
    <w:rsid w:val="00C542B2"/>
    <w:rsid w:val="00C9379C"/>
    <w:rsid w:val="00CA7EE3"/>
    <w:rsid w:val="00CD5377"/>
    <w:rsid w:val="00D13692"/>
    <w:rsid w:val="00D300FF"/>
    <w:rsid w:val="00D42FA5"/>
    <w:rsid w:val="00D649B1"/>
    <w:rsid w:val="00D74C84"/>
    <w:rsid w:val="00D85D2D"/>
    <w:rsid w:val="00DA18E2"/>
    <w:rsid w:val="00DA1B8B"/>
    <w:rsid w:val="00DC4FBA"/>
    <w:rsid w:val="00DD12AF"/>
    <w:rsid w:val="00DE0703"/>
    <w:rsid w:val="00DE241B"/>
    <w:rsid w:val="00DF270E"/>
    <w:rsid w:val="00E0190D"/>
    <w:rsid w:val="00E314D0"/>
    <w:rsid w:val="00E55D74"/>
    <w:rsid w:val="00E664D9"/>
    <w:rsid w:val="00E90CAE"/>
    <w:rsid w:val="00E93263"/>
    <w:rsid w:val="00EC214D"/>
    <w:rsid w:val="00EE4D43"/>
    <w:rsid w:val="00EE79E9"/>
    <w:rsid w:val="00F24B52"/>
    <w:rsid w:val="00F40932"/>
    <w:rsid w:val="00F51E16"/>
    <w:rsid w:val="00FB22D0"/>
    <w:rsid w:val="00FC106D"/>
    <w:rsid w:val="00FC3F6B"/>
    <w:rsid w:val="00FD3BDA"/>
    <w:rsid w:val="00FF3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B6331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3094"/>
    <w:pPr>
      <w:spacing w:before="120" w:after="120" w:line="240" w:lineRule="auto"/>
      <w:jc w:val="both"/>
    </w:pPr>
    <w:rPr>
      <w:rFonts w:ascii="Times New Roman" w:hAnsi="Times New Roman"/>
      <w:sz w:val="28"/>
      <w:szCs w:val="20"/>
      <w:lang w:val="ca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3094"/>
    <w:pPr>
      <w:pBdr>
        <w:top w:val="single" w:sz="24" w:space="0" w:color="418AB3" w:themeColor="accent1"/>
        <w:left w:val="single" w:sz="24" w:space="0" w:color="418AB3" w:themeColor="accent1"/>
        <w:bottom w:val="single" w:sz="24" w:space="0" w:color="418AB3" w:themeColor="accent1"/>
        <w:right w:val="single" w:sz="24" w:space="0" w:color="418AB3" w:themeColor="accent1"/>
      </w:pBdr>
      <w:shd w:val="clear" w:color="auto" w:fill="418AB3" w:themeFill="accent1"/>
      <w:spacing w:after="0"/>
      <w:jc w:val="center"/>
      <w:outlineLvl w:val="0"/>
    </w:pPr>
    <w:rPr>
      <w:b/>
      <w:bCs/>
      <w:smallCaps/>
      <w:color w:val="000000" w:themeColor="text1"/>
      <w:spacing w:val="1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DA18E2"/>
    <w:pPr>
      <w:pBdr>
        <w:top w:val="single" w:sz="24" w:space="0" w:color="D7E7F0" w:themeColor="accent1" w:themeTint="33"/>
        <w:left w:val="single" w:sz="24" w:space="0" w:color="D7E7F0" w:themeColor="accent1" w:themeTint="33"/>
        <w:bottom w:val="single" w:sz="24" w:space="0" w:color="D7E7F0" w:themeColor="accent1" w:themeTint="33"/>
        <w:right w:val="single" w:sz="24" w:space="0" w:color="D7E7F0" w:themeColor="accent1" w:themeTint="33"/>
      </w:pBdr>
      <w:shd w:val="clear" w:color="auto" w:fill="D7E7F0" w:themeFill="accent1" w:themeFillTint="33"/>
      <w:spacing w:after="0"/>
      <w:outlineLvl w:val="1"/>
    </w:pPr>
    <w:rPr>
      <w:caps/>
      <w:spacing w:val="15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DA18E2"/>
    <w:pPr>
      <w:pBdr>
        <w:top w:val="single" w:sz="6" w:space="2" w:color="418AB3" w:themeColor="accent1"/>
        <w:left w:val="single" w:sz="6" w:space="2" w:color="418AB3" w:themeColor="accent1"/>
      </w:pBdr>
      <w:spacing w:before="300" w:after="0"/>
      <w:outlineLvl w:val="2"/>
    </w:pPr>
    <w:rPr>
      <w:caps/>
      <w:color w:val="204458" w:themeColor="accent1" w:themeShade="7F"/>
      <w:spacing w:val="15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DA18E2"/>
    <w:pPr>
      <w:pBdr>
        <w:top w:val="dotted" w:sz="6" w:space="2" w:color="418AB3" w:themeColor="accent1"/>
        <w:left w:val="dotted" w:sz="6" w:space="2" w:color="418AB3" w:themeColor="accent1"/>
      </w:pBdr>
      <w:spacing w:before="300" w:after="0"/>
      <w:outlineLvl w:val="3"/>
    </w:pPr>
    <w:rPr>
      <w:caps/>
      <w:color w:val="306785" w:themeColor="accent1" w:themeShade="BF"/>
      <w:spacing w:val="10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DA18E2"/>
    <w:pPr>
      <w:pBdr>
        <w:bottom w:val="single" w:sz="6" w:space="1" w:color="418AB3" w:themeColor="accent1"/>
      </w:pBdr>
      <w:spacing w:before="300" w:after="0"/>
      <w:outlineLvl w:val="4"/>
    </w:pPr>
    <w:rPr>
      <w:caps/>
      <w:color w:val="306785" w:themeColor="accent1" w:themeShade="BF"/>
      <w:spacing w:val="10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DA18E2"/>
    <w:pPr>
      <w:pBdr>
        <w:bottom w:val="dotted" w:sz="6" w:space="1" w:color="418AB3" w:themeColor="accent1"/>
      </w:pBdr>
      <w:spacing w:before="300" w:after="0"/>
      <w:outlineLvl w:val="5"/>
    </w:pPr>
    <w:rPr>
      <w:caps/>
      <w:color w:val="306785" w:themeColor="accent1" w:themeShade="BF"/>
      <w:spacing w:val="10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DA18E2"/>
    <w:pPr>
      <w:spacing w:before="300" w:after="0"/>
      <w:outlineLvl w:val="6"/>
    </w:pPr>
    <w:rPr>
      <w:caps/>
      <w:color w:val="306785" w:themeColor="accent1" w:themeShade="BF"/>
      <w:spacing w:val="10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DA18E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DA18E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094"/>
    <w:rPr>
      <w:rFonts w:ascii="Times New Roman" w:hAnsi="Times New Roman"/>
      <w:b/>
      <w:bCs/>
      <w:smallCaps/>
      <w:color w:val="000000" w:themeColor="text1"/>
      <w:spacing w:val="15"/>
      <w:sz w:val="32"/>
      <w:szCs w:val="32"/>
      <w:shd w:val="clear" w:color="auto" w:fill="418AB3" w:themeFill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3D28"/>
    <w:rPr>
      <w:caps/>
      <w:spacing w:val="15"/>
      <w:shd w:val="clear" w:color="auto" w:fill="D7E7F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2AF"/>
    <w:rPr>
      <w:caps/>
      <w:color w:val="204458" w:themeColor="accent1" w:themeShade="7F"/>
      <w:spacing w:val="15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2A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2AF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A18E2"/>
    <w:rPr>
      <w:b/>
      <w:bCs/>
      <w:color w:val="306785" w:themeColor="accent1" w:themeShade="BF"/>
      <w:sz w:val="16"/>
      <w:szCs w:val="16"/>
    </w:rPr>
  </w:style>
  <w:style w:type="paragraph" w:styleId="Title">
    <w:name w:val="Title"/>
    <w:aliases w:val="Heading 2.0"/>
    <w:basedOn w:val="Normal"/>
    <w:next w:val="Normal"/>
    <w:link w:val="TitleChar"/>
    <w:uiPriority w:val="10"/>
    <w:qFormat/>
    <w:rsid w:val="00F40932"/>
    <w:pPr>
      <w:spacing w:before="0" w:after="0"/>
    </w:pPr>
    <w:rPr>
      <w:smallCaps/>
      <w:color w:val="306785" w:themeColor="accent1" w:themeShade="BF"/>
      <w:spacing w:val="10"/>
      <w:kern w:val="28"/>
      <w:sz w:val="32"/>
      <w:szCs w:val="52"/>
      <w:u w:val="thick"/>
    </w:rPr>
  </w:style>
  <w:style w:type="character" w:customStyle="1" w:styleId="TitleChar">
    <w:name w:val="Title Char"/>
    <w:aliases w:val="Heading 2.0 Char"/>
    <w:basedOn w:val="DefaultParagraphFont"/>
    <w:link w:val="Title"/>
    <w:uiPriority w:val="10"/>
    <w:rsid w:val="00F40932"/>
    <w:rPr>
      <w:rFonts w:ascii="Times New Roman" w:hAnsi="Times New Roman"/>
      <w:smallCaps/>
      <w:color w:val="306785" w:themeColor="accent1" w:themeShade="BF"/>
      <w:spacing w:val="10"/>
      <w:kern w:val="28"/>
      <w:sz w:val="32"/>
      <w:szCs w:val="52"/>
      <w:u w:val="thick"/>
      <w:lang w:val="ca-ES"/>
    </w:rPr>
  </w:style>
  <w:style w:type="paragraph" w:styleId="Subtitle">
    <w:name w:val="Subtitle"/>
    <w:basedOn w:val="Title"/>
    <w:next w:val="Normal"/>
    <w:link w:val="SubtitleChar"/>
    <w:uiPriority w:val="11"/>
    <w:qFormat/>
    <w:rsid w:val="00CD5377"/>
    <w:rPr>
      <w:smallCaps w:val="0"/>
      <w:sz w:val="28"/>
      <w:u w:val="single"/>
    </w:rPr>
  </w:style>
  <w:style w:type="character" w:customStyle="1" w:styleId="SubtitleChar">
    <w:name w:val="Subtitle Char"/>
    <w:basedOn w:val="DefaultParagraphFont"/>
    <w:link w:val="Subtitle"/>
    <w:uiPriority w:val="11"/>
    <w:rsid w:val="00CD5377"/>
    <w:rPr>
      <w:rFonts w:ascii="Times New Roman" w:hAnsi="Times New Roman"/>
      <w:color w:val="306785" w:themeColor="accent1" w:themeShade="BF"/>
      <w:spacing w:val="10"/>
      <w:kern w:val="28"/>
      <w:sz w:val="28"/>
      <w:szCs w:val="52"/>
      <w:u w:val="single"/>
      <w:lang w:val="ca-ES"/>
    </w:rPr>
  </w:style>
  <w:style w:type="character" w:styleId="Strong">
    <w:name w:val="Strong"/>
    <w:uiPriority w:val="22"/>
    <w:semiHidden/>
    <w:rsid w:val="00DA18E2"/>
    <w:rPr>
      <w:b/>
      <w:bCs/>
    </w:rPr>
  </w:style>
  <w:style w:type="character" w:styleId="Emphasis">
    <w:name w:val="Emphasis"/>
    <w:uiPriority w:val="20"/>
    <w:semiHidden/>
    <w:rsid w:val="00DA18E2"/>
    <w:rPr>
      <w:caps/>
      <w:color w:val="204458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semiHidden/>
    <w:qFormat/>
    <w:rsid w:val="00DD12AF"/>
    <w:pPr>
      <w:spacing w:before="0" w:after="0"/>
    </w:pPr>
  </w:style>
  <w:style w:type="character" w:customStyle="1" w:styleId="NoSpacingChar">
    <w:name w:val="No Spacing Char"/>
    <w:basedOn w:val="DefaultParagraphFont"/>
    <w:link w:val="NoSpacing"/>
    <w:uiPriority w:val="1"/>
    <w:semiHidden/>
    <w:rsid w:val="002C3D28"/>
    <w:rPr>
      <w:szCs w:val="20"/>
    </w:rPr>
  </w:style>
  <w:style w:type="paragraph" w:styleId="ListParagraph">
    <w:name w:val="List Paragraph"/>
    <w:basedOn w:val="Normal"/>
    <w:uiPriority w:val="34"/>
    <w:semiHidden/>
    <w:rsid w:val="00DA18E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73094"/>
    <w:pPr>
      <w:ind w:left="434" w:right="611"/>
      <w:jc w:val="center"/>
    </w:pPr>
    <w:rPr>
      <w:rFonts w:asciiTheme="majorHAnsi" w:hAnsiTheme="majorHAnsi"/>
      <w:b/>
      <w:noProof/>
      <w:sz w:val="52"/>
      <w:szCs w:val="36"/>
    </w:rPr>
  </w:style>
  <w:style w:type="character" w:customStyle="1" w:styleId="QuoteChar">
    <w:name w:val="Quote Char"/>
    <w:basedOn w:val="DefaultParagraphFont"/>
    <w:link w:val="Quote"/>
    <w:uiPriority w:val="29"/>
    <w:rsid w:val="00473094"/>
    <w:rPr>
      <w:rFonts w:asciiTheme="majorHAnsi" w:hAnsiTheme="majorHAnsi"/>
      <w:b/>
      <w:noProof/>
      <w:sz w:val="52"/>
      <w:szCs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A18E2"/>
    <w:pPr>
      <w:pBdr>
        <w:top w:val="single" w:sz="4" w:space="10" w:color="418AB3" w:themeColor="accent1"/>
        <w:left w:val="single" w:sz="4" w:space="10" w:color="418AB3" w:themeColor="accent1"/>
      </w:pBdr>
      <w:spacing w:after="0"/>
      <w:ind w:left="1296" w:right="1152"/>
    </w:pPr>
    <w:rPr>
      <w:i/>
      <w:iCs/>
      <w:color w:val="418AB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B82BB3"/>
    <w:rPr>
      <w:i/>
      <w:iCs/>
      <w:color w:val="418AB3" w:themeColor="accent1"/>
      <w:sz w:val="20"/>
      <w:szCs w:val="20"/>
    </w:rPr>
  </w:style>
  <w:style w:type="character" w:styleId="SubtleEmphasis">
    <w:name w:val="Subtle Emphasis"/>
    <w:uiPriority w:val="19"/>
    <w:semiHidden/>
    <w:rsid w:val="00DA18E2"/>
    <w:rPr>
      <w:i/>
      <w:iCs/>
      <w:color w:val="204458" w:themeColor="accent1" w:themeShade="7F"/>
    </w:rPr>
  </w:style>
  <w:style w:type="character" w:styleId="IntenseEmphasis">
    <w:name w:val="Intense Emphasis"/>
    <w:uiPriority w:val="21"/>
    <w:semiHidden/>
    <w:rsid w:val="00DA18E2"/>
    <w:rPr>
      <w:b/>
      <w:bCs/>
      <w:caps/>
      <w:color w:val="204458" w:themeColor="accent1" w:themeShade="7F"/>
      <w:spacing w:val="10"/>
    </w:rPr>
  </w:style>
  <w:style w:type="character" w:styleId="SubtleReference">
    <w:name w:val="Subtle Reference"/>
    <w:uiPriority w:val="31"/>
    <w:semiHidden/>
    <w:rsid w:val="00DA18E2"/>
    <w:rPr>
      <w:b/>
      <w:bCs/>
      <w:color w:val="418AB3" w:themeColor="accent1"/>
    </w:rPr>
  </w:style>
  <w:style w:type="character" w:styleId="IntenseReference">
    <w:name w:val="Intense Reference"/>
    <w:uiPriority w:val="32"/>
    <w:semiHidden/>
    <w:rsid w:val="00DA18E2"/>
    <w:rPr>
      <w:b/>
      <w:bCs/>
      <w:i/>
      <w:iCs/>
      <w:caps/>
      <w:color w:val="418AB3" w:themeColor="accent1"/>
    </w:rPr>
  </w:style>
  <w:style w:type="character" w:styleId="BookTitle">
    <w:name w:val="Book Title"/>
    <w:uiPriority w:val="33"/>
    <w:semiHidden/>
    <w:rsid w:val="00DA18E2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A18E2"/>
    <w:pPr>
      <w:outlineLvl w:val="9"/>
    </w:pPr>
  </w:style>
  <w:style w:type="paragraph" w:styleId="Footer">
    <w:name w:val="footer"/>
    <w:basedOn w:val="Normal"/>
    <w:link w:val="FooterChar"/>
    <w:uiPriority w:val="99"/>
    <w:rsid w:val="00B82BB3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2C3D28"/>
    <w:rPr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40148B"/>
  </w:style>
  <w:style w:type="paragraph" w:styleId="Header">
    <w:name w:val="header"/>
    <w:basedOn w:val="Normal"/>
    <w:link w:val="HeaderChar"/>
    <w:uiPriority w:val="99"/>
    <w:semiHidden/>
    <w:rsid w:val="00261604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C3D28"/>
    <w:rPr>
      <w:szCs w:val="20"/>
    </w:rPr>
  </w:style>
  <w:style w:type="table" w:styleId="TableGrid">
    <w:name w:val="Table Grid"/>
    <w:basedOn w:val="TableNormal"/>
    <w:uiPriority w:val="39"/>
    <w:rsid w:val="00DD12A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rsid w:val="00B82BB3"/>
    <w:pPr>
      <w:spacing w:before="240" w:after="0"/>
    </w:pPr>
    <w:rPr>
      <w:b/>
      <w:color w:val="FFFFFF" w:themeColor="background1"/>
    </w:rPr>
  </w:style>
  <w:style w:type="paragraph" w:styleId="TOC2">
    <w:name w:val="toc 2"/>
    <w:basedOn w:val="Normal"/>
    <w:next w:val="Normal"/>
    <w:autoRedefine/>
    <w:uiPriority w:val="39"/>
    <w:rsid w:val="00B82BB3"/>
    <w:pPr>
      <w:spacing w:after="0"/>
    </w:pPr>
    <w:rPr>
      <w:color w:val="FFFFFF" w:themeColor="background1"/>
    </w:rPr>
  </w:style>
  <w:style w:type="paragraph" w:styleId="TOAHeading">
    <w:name w:val="toa heading"/>
    <w:basedOn w:val="Heading1"/>
    <w:next w:val="Normal"/>
    <w:uiPriority w:val="99"/>
    <w:rsid w:val="00B82BB3"/>
  </w:style>
  <w:style w:type="character" w:styleId="PlaceholderText">
    <w:name w:val="Placeholder Text"/>
    <w:basedOn w:val="DefaultParagraphFont"/>
    <w:uiPriority w:val="99"/>
    <w:semiHidden/>
    <w:rsid w:val="00B82BB3"/>
    <w:rPr>
      <w:color w:val="808080"/>
    </w:rPr>
  </w:style>
  <w:style w:type="paragraph" w:customStyle="1" w:styleId="NormalonDarkBackground">
    <w:name w:val="Normal on Dark Background"/>
    <w:basedOn w:val="Normal"/>
    <w:qFormat/>
    <w:rsid w:val="00473094"/>
  </w:style>
  <w:style w:type="character" w:styleId="Hyperlink">
    <w:name w:val="Hyperlink"/>
    <w:basedOn w:val="DefaultParagraphFont"/>
    <w:uiPriority w:val="99"/>
    <w:unhideWhenUsed/>
    <w:rsid w:val="003A480B"/>
    <w:rPr>
      <w:color w:val="F59E00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rsid w:val="003A48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hyperlink" Target="https://www.watch2gether.com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alternativeto.net/software/rave/" TargetMode="External"/><Relationship Id="rId29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hyperlink" Target="https://developer.android.com/studio/terms?hl=es-419" TargetMode="External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hyperlink" Target="https://www.youtube.com/static?template=terms&amp;hl=es&amp;gl=ES" TargetMode="External"/><Relationship Id="rId30" Type="http://schemas.openxmlformats.org/officeDocument/2006/relationships/image" Target="media/image14.png"/><Relationship Id="rId35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2.wdp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s://pixabay.com/en/banner-header-wave-line-swing-1071797/" TargetMode="External"/><Relationship Id="rId1" Type="http://schemas.openxmlformats.org/officeDocument/2006/relationships/image" Target="media/image19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el\AppData\Roaming\Microsoft\Templates\Software%20newsletter.dotx" TargetMode="External"/></Relationships>
</file>

<file path=word/theme/theme1.xml><?xml version="1.0" encoding="utf-8"?>
<a:theme xmlns:a="http://schemas.openxmlformats.org/drawingml/2006/main" name="Office Theme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8E936-D4D3-42B0-AA65-BC0C660E04D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7A92BA37-1713-4117-8D4A-CF25C0A741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59699F-0836-4BC7-A123-30DA655488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613401-3CE0-480A-B1A1-D5695D9A7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newsletter</Template>
  <TotalTime>0</TotalTime>
  <Pages>1</Pages>
  <Words>2437</Words>
  <Characters>13408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2020-04-13T17:48:00Z</dcterms:created>
  <dcterms:modified xsi:type="dcterms:W3CDTF">2020-04-15T20:36:00Z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