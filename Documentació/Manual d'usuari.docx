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360" w:type="dxa"/>
          <w:right w:w="360" w:type="dxa"/>
        </w:tblCellMar>
        <w:tblLook w:val="0600" w:firstRow="0" w:lastRow="0" w:firstColumn="0" w:lastColumn="0" w:noHBand="1" w:noVBand="1"/>
      </w:tblPr>
      <w:tblGrid>
        <w:gridCol w:w="1710"/>
        <w:gridCol w:w="3330"/>
        <w:gridCol w:w="6470"/>
      </w:tblGrid>
      <w:tr w:rsidR="00DD12AF" w14:paraId="74F8970F" w14:textId="77777777" w:rsidTr="002C3D28">
        <w:tc>
          <w:tcPr>
            <w:tcW w:w="1710" w:type="dxa"/>
          </w:tcPr>
          <w:p w14:paraId="441A5719" w14:textId="2C2170E3" w:rsidR="00DD12AF" w:rsidRDefault="00594C02" w:rsidP="005155E9">
            <w:bookmarkStart w:id="0" w:name="_GoBack"/>
            <w:bookmarkEnd w:id="0"/>
            <w:r>
              <w:rPr>
                <w:noProof/>
                <w:lang w:val="es-ES" w:eastAsia="es-ES"/>
              </w:rPr>
              <w:drawing>
                <wp:inline distT="0" distB="0" distL="0" distR="0" wp14:anchorId="617B33C6" wp14:editId="283B2ECA">
                  <wp:extent cx="828837" cy="612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PencilGrayscale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837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  <w:vAlign w:val="center"/>
          </w:tcPr>
          <w:p w14:paraId="38779003" w14:textId="475425AE" w:rsidR="00DD12AF" w:rsidRPr="00B6027A" w:rsidRDefault="0036074B" w:rsidP="00594C02">
            <w:pPr>
              <w:pStyle w:val="Subttulo"/>
              <w:rPr>
                <w:u w:val="none"/>
              </w:rPr>
            </w:pPr>
            <w:r>
              <w:rPr>
                <w:color w:val="5E5E5E" w:themeColor="text2"/>
                <w:u w:val="none"/>
              </w:rPr>
              <w:t>MANUAL</w:t>
            </w:r>
          </w:p>
        </w:tc>
        <w:tc>
          <w:tcPr>
            <w:tcW w:w="6470" w:type="dxa"/>
          </w:tcPr>
          <w:p w14:paraId="5DDCA6D1" w14:textId="77777777" w:rsidR="00DD12AF" w:rsidRDefault="00DD12AF" w:rsidP="005155E9"/>
        </w:tc>
      </w:tr>
      <w:tr w:rsidR="00DD12AF" w14:paraId="54461BA8" w14:textId="77777777" w:rsidTr="002C3D28">
        <w:trPr>
          <w:trHeight w:val="7668"/>
        </w:trPr>
        <w:tc>
          <w:tcPr>
            <w:tcW w:w="5040" w:type="dxa"/>
            <w:gridSpan w:val="2"/>
          </w:tcPr>
          <w:p w14:paraId="7FC8134E" w14:textId="77777777" w:rsidR="00DD12AF" w:rsidRDefault="00DD12AF" w:rsidP="005155E9"/>
        </w:tc>
        <w:tc>
          <w:tcPr>
            <w:tcW w:w="6470" w:type="dxa"/>
          </w:tcPr>
          <w:p w14:paraId="39999717" w14:textId="77777777" w:rsidR="00DD12AF" w:rsidRDefault="00DD12AF" w:rsidP="005155E9"/>
        </w:tc>
      </w:tr>
      <w:tr w:rsidR="00DD12AF" w14:paraId="26B2FE3F" w14:textId="77777777" w:rsidTr="002C3D28">
        <w:trPr>
          <w:trHeight w:val="4860"/>
        </w:trPr>
        <w:tc>
          <w:tcPr>
            <w:tcW w:w="5040" w:type="dxa"/>
            <w:gridSpan w:val="2"/>
          </w:tcPr>
          <w:p w14:paraId="209FCEC1" w14:textId="1E0A4353" w:rsidR="00B82BB3" w:rsidRDefault="0036074B" w:rsidP="00B82BB3">
            <w:pPr>
              <w:pStyle w:val="Encabezadodelista"/>
            </w:pPr>
            <w:bookmarkStart w:id="1" w:name="_Toc41656464"/>
            <w:r>
              <w:t>Manual d’usuari</w:t>
            </w:r>
            <w:bookmarkEnd w:id="1"/>
          </w:p>
          <w:p w14:paraId="2DCB89F9" w14:textId="7E406EE9" w:rsidR="00B82BB3" w:rsidRDefault="001F5897" w:rsidP="00B82BB3">
            <w:pPr>
              <w:pStyle w:val="TDC1"/>
              <w:rPr>
                <w:lang w:eastAsia="en-US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89984" behindDoc="0" locked="0" layoutInCell="1" allowOverlap="1" wp14:anchorId="185FFA9C" wp14:editId="48EC0D59">
                  <wp:simplePos x="0" y="0"/>
                  <wp:positionH relativeFrom="column">
                    <wp:posOffset>438150</wp:posOffset>
                  </wp:positionH>
                  <wp:positionV relativeFrom="paragraph">
                    <wp:posOffset>139065</wp:posOffset>
                  </wp:positionV>
                  <wp:extent cx="1881067" cy="2140585"/>
                  <wp:effectExtent l="0" t="0" r="5080" b="0"/>
                  <wp:wrapThrough wrapText="bothSides">
                    <wp:wrapPolygon edited="0">
                      <wp:start x="875" y="0"/>
                      <wp:lineTo x="0" y="384"/>
                      <wp:lineTo x="0" y="21145"/>
                      <wp:lineTo x="875" y="21337"/>
                      <wp:lineTo x="20564" y="21337"/>
                      <wp:lineTo x="21440" y="21145"/>
                      <wp:lineTo x="21440" y="384"/>
                      <wp:lineTo x="20564" y="0"/>
                      <wp:lineTo x="875" y="0"/>
                    </wp:wrapPolygon>
                  </wp:wrapThrough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067" cy="2140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9DDDDB1" w14:textId="54AC6474" w:rsidR="00B82BB3" w:rsidRDefault="00B82BB3" w:rsidP="00B82BB3">
            <w:pPr>
              <w:pStyle w:val="TDC1"/>
              <w:rPr>
                <w:lang w:eastAsia="en-US"/>
              </w:rPr>
            </w:pPr>
          </w:p>
          <w:p w14:paraId="1106C437" w14:textId="5FD5348C" w:rsidR="00B82BB3" w:rsidRDefault="00B82BB3" w:rsidP="00B82BB3">
            <w:pPr>
              <w:pStyle w:val="TDC1"/>
              <w:rPr>
                <w:lang w:eastAsia="en-US"/>
              </w:rPr>
            </w:pPr>
          </w:p>
          <w:p w14:paraId="4BA2363D" w14:textId="73F8E0CE" w:rsidR="00DD12AF" w:rsidRDefault="00364057" w:rsidP="00B82BB3">
            <w:pPr>
              <w:pStyle w:val="TDC2"/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45720" distB="45720" distL="114300" distR="114300" simplePos="0" relativeHeight="251712512" behindDoc="1" locked="0" layoutInCell="1" allowOverlap="1" wp14:anchorId="07176898" wp14:editId="34C5D6E1">
                      <wp:simplePos x="0" y="0"/>
                      <wp:positionH relativeFrom="column">
                        <wp:posOffset>111153</wp:posOffset>
                      </wp:positionH>
                      <wp:positionV relativeFrom="paragraph">
                        <wp:posOffset>1432202</wp:posOffset>
                      </wp:positionV>
                      <wp:extent cx="2524125" cy="1028700"/>
                      <wp:effectExtent l="0" t="0" r="0" b="0"/>
                      <wp:wrapNone/>
                      <wp:docPr id="4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4125" cy="1028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F6EF03" w14:textId="2DD546AF" w:rsidR="00F006C0" w:rsidRPr="00364057" w:rsidRDefault="00F006C0" w:rsidP="00364057">
                                  <w:pPr>
                                    <w:pStyle w:val="Subttulo"/>
                                    <w:jc w:val="center"/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</w:pPr>
                                  <w:bookmarkStart w:id="2" w:name="_Toc40434250"/>
                                  <w:bookmarkStart w:id="3" w:name="_Toc40434876"/>
                                  <w:bookmarkStart w:id="4" w:name="_Toc40434942"/>
                                  <w:bookmarkStart w:id="5" w:name="_Toc40435070"/>
                                  <w:bookmarkStart w:id="6" w:name="_Toc40435342"/>
                                  <w:bookmarkStart w:id="7" w:name="_Toc41038995"/>
                                  <w:bookmarkStart w:id="8" w:name="_Toc41574198"/>
                                  <w:r w:rsidRPr="00364057"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  <w:t>Projecte final DAM 2019-2020</w:t>
                                  </w:r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  <w:bookmarkEnd w:id="8"/>
                                </w:p>
                                <w:p w14:paraId="6A056730" w14:textId="25C9FA38" w:rsidR="00F006C0" w:rsidRPr="00364057" w:rsidRDefault="00F006C0" w:rsidP="00364057">
                                  <w:pPr>
                                    <w:pStyle w:val="Subttulo"/>
                                    <w:jc w:val="center"/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</w:pPr>
                                  <w:bookmarkStart w:id="9" w:name="_Toc40434251"/>
                                  <w:bookmarkStart w:id="10" w:name="_Toc40434877"/>
                                  <w:bookmarkStart w:id="11" w:name="_Toc40434943"/>
                                  <w:bookmarkStart w:id="12" w:name="_Toc40435071"/>
                                  <w:bookmarkStart w:id="13" w:name="_Toc40435343"/>
                                  <w:bookmarkStart w:id="14" w:name="_Toc41038996"/>
                                  <w:bookmarkStart w:id="15" w:name="_Toc41574199"/>
                                  <w:r w:rsidRPr="00364057"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  <w:t>Joel Costa</w:t>
                                  </w:r>
                                  <w:bookmarkEnd w:id="9"/>
                                  <w:bookmarkEnd w:id="10"/>
                                  <w:bookmarkEnd w:id="11"/>
                                  <w:bookmarkEnd w:id="12"/>
                                  <w:bookmarkEnd w:id="13"/>
                                  <w:bookmarkEnd w:id="14"/>
                                  <w:bookmarkEnd w:id="15"/>
                                </w:p>
                                <w:p w14:paraId="50910AA3" w14:textId="03917257" w:rsidR="00F006C0" w:rsidRPr="00364057" w:rsidRDefault="00F006C0" w:rsidP="00364057">
                                  <w:pPr>
                                    <w:pStyle w:val="Subttulo"/>
                                    <w:jc w:val="center"/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</w:pPr>
                                  <w:bookmarkStart w:id="16" w:name="_Toc40434252"/>
                                  <w:bookmarkStart w:id="17" w:name="_Toc40434878"/>
                                  <w:bookmarkStart w:id="18" w:name="_Toc40434944"/>
                                  <w:bookmarkStart w:id="19" w:name="_Toc40435072"/>
                                  <w:bookmarkStart w:id="20" w:name="_Toc40435344"/>
                                  <w:bookmarkStart w:id="21" w:name="_Toc41038997"/>
                                  <w:bookmarkStart w:id="22" w:name="_Toc41574200"/>
                                  <w:r w:rsidRPr="00364057">
                                    <w:rPr>
                                      <w:color w:val="5E5E5E" w:themeColor="text2"/>
                                      <w:sz w:val="24"/>
                                      <w:szCs w:val="48"/>
                                      <w:u w:val="none"/>
                                    </w:rPr>
                                    <w:t>Pol Lopez</w:t>
                                  </w:r>
                                  <w:bookmarkEnd w:id="16"/>
                                  <w:bookmarkEnd w:id="17"/>
                                  <w:bookmarkEnd w:id="18"/>
                                  <w:bookmarkEnd w:id="19"/>
                                  <w:bookmarkEnd w:id="20"/>
                                  <w:bookmarkEnd w:id="21"/>
                                  <w:bookmarkEnd w:id="22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71768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8.75pt;margin-top:112.75pt;width:198.75pt;height:81pt;z-index:-25160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" filled="f" stroked="f">
                      <v:textbox>
                        <w:txbxContent>
                          <w:p w14:paraId="27F6EF03" w14:textId="2DD546AF" w:rsidR="00F006C0" w:rsidRPr="00364057" w:rsidRDefault="00F006C0" w:rsidP="00364057">
                            <w:pPr>
                              <w:pStyle w:val="Subttulo"/>
                              <w:jc w:val="center"/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</w:pPr>
                            <w:bookmarkStart w:id="22" w:name="_Toc40434250"/>
                            <w:bookmarkStart w:id="23" w:name="_Toc40434876"/>
                            <w:bookmarkStart w:id="24" w:name="_Toc40434942"/>
                            <w:bookmarkStart w:id="25" w:name="_Toc40435070"/>
                            <w:bookmarkStart w:id="26" w:name="_Toc40435342"/>
                            <w:bookmarkStart w:id="27" w:name="_Toc41038995"/>
                            <w:bookmarkStart w:id="28" w:name="_Toc41574198"/>
                            <w:r w:rsidRPr="00364057"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  <w:t>Projecte final DAM 2019-2020</w:t>
                            </w:r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</w:p>
                          <w:p w14:paraId="6A056730" w14:textId="25C9FA38" w:rsidR="00F006C0" w:rsidRPr="00364057" w:rsidRDefault="00F006C0" w:rsidP="00364057">
                            <w:pPr>
                              <w:pStyle w:val="Subttulo"/>
                              <w:jc w:val="center"/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</w:pPr>
                            <w:bookmarkStart w:id="29" w:name="_Toc40434251"/>
                            <w:bookmarkStart w:id="30" w:name="_Toc40434877"/>
                            <w:bookmarkStart w:id="31" w:name="_Toc40434943"/>
                            <w:bookmarkStart w:id="32" w:name="_Toc40435071"/>
                            <w:bookmarkStart w:id="33" w:name="_Toc40435343"/>
                            <w:bookmarkStart w:id="34" w:name="_Toc41038996"/>
                            <w:bookmarkStart w:id="35" w:name="_Toc41574199"/>
                            <w:r w:rsidRPr="00364057"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  <w:t>Joel Costa</w:t>
                            </w:r>
                            <w:bookmarkEnd w:id="29"/>
                            <w:bookmarkEnd w:id="30"/>
                            <w:bookmarkEnd w:id="31"/>
                            <w:bookmarkEnd w:id="32"/>
                            <w:bookmarkEnd w:id="33"/>
                            <w:bookmarkEnd w:id="34"/>
                            <w:bookmarkEnd w:id="35"/>
                          </w:p>
                          <w:p w14:paraId="50910AA3" w14:textId="03917257" w:rsidR="00F006C0" w:rsidRPr="00364057" w:rsidRDefault="00F006C0" w:rsidP="00364057">
                            <w:pPr>
                              <w:pStyle w:val="Subttulo"/>
                              <w:jc w:val="center"/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</w:pPr>
                            <w:bookmarkStart w:id="36" w:name="_Toc40434252"/>
                            <w:bookmarkStart w:id="37" w:name="_Toc40434878"/>
                            <w:bookmarkStart w:id="38" w:name="_Toc40434944"/>
                            <w:bookmarkStart w:id="39" w:name="_Toc40435072"/>
                            <w:bookmarkStart w:id="40" w:name="_Toc40435344"/>
                            <w:bookmarkStart w:id="41" w:name="_Toc41038997"/>
                            <w:bookmarkStart w:id="42" w:name="_Toc41574200"/>
                            <w:r w:rsidRPr="00364057">
                              <w:rPr>
                                <w:color w:val="5E5E5E" w:themeColor="text2"/>
                                <w:sz w:val="24"/>
                                <w:szCs w:val="48"/>
                                <w:u w:val="none"/>
                              </w:rPr>
                              <w:t>Pol Lopez</w:t>
                            </w:r>
                            <w:bookmarkEnd w:id="36"/>
                            <w:bookmarkEnd w:id="37"/>
                            <w:bookmarkEnd w:id="38"/>
                            <w:bookmarkEnd w:id="39"/>
                            <w:bookmarkEnd w:id="40"/>
                            <w:bookmarkEnd w:id="41"/>
                            <w:bookmarkEnd w:id="42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6470" w:type="dxa"/>
          </w:tcPr>
          <w:p w14:paraId="2907AE35" w14:textId="77777777" w:rsidR="00DD12AF" w:rsidRDefault="00DD12AF" w:rsidP="005155E9"/>
        </w:tc>
      </w:tr>
    </w:tbl>
    <w:p w14:paraId="4AA368DF" w14:textId="5F705850" w:rsidR="00261604" w:rsidRPr="00DD12AF" w:rsidRDefault="00261604" w:rsidP="00DD12AF">
      <w:pPr>
        <w:pStyle w:val="Sinespaciado"/>
        <w:sectPr w:rsidR="00261604" w:rsidRPr="00DD12AF" w:rsidSect="00DD12AF">
          <w:headerReference w:type="default" r:id="rId14"/>
          <w:footerReference w:type="even" r:id="rId15"/>
          <w:footerReference w:type="default" r:id="rId16"/>
          <w:pgSz w:w="12240" w:h="15840"/>
          <w:pgMar w:top="360" w:right="360" w:bottom="360" w:left="360" w:header="360" w:footer="360" w:gutter="0"/>
          <w:cols w:space="720"/>
          <w:docGrid w:linePitch="360"/>
        </w:sectPr>
      </w:pPr>
    </w:p>
    <w:p w14:paraId="102E1D65" w14:textId="43C417E4" w:rsidR="005A782E" w:rsidRDefault="005A782E" w:rsidP="005A782E"/>
    <w:sdt>
      <w:sdtPr>
        <w:rPr>
          <w:b w:val="0"/>
          <w:bCs w:val="0"/>
          <w:smallCaps w:val="0"/>
          <w:color w:val="auto"/>
          <w:spacing w:val="0"/>
          <w:sz w:val="28"/>
          <w:szCs w:val="20"/>
          <w:lang w:val="es-ES"/>
        </w:rPr>
        <w:id w:val="330260256"/>
        <w:docPartObj>
          <w:docPartGallery w:val="Table of Contents"/>
          <w:docPartUnique/>
        </w:docPartObj>
      </w:sdtPr>
      <w:sdtEndPr>
        <w:rPr>
          <w:lang w:val="ca-ES"/>
        </w:rPr>
      </w:sdtEndPr>
      <w:sdtContent>
        <w:p w14:paraId="63696EE2" w14:textId="717B26C8" w:rsidR="005A782E" w:rsidRPr="005A782E" w:rsidRDefault="005A782E" w:rsidP="005A782E">
          <w:pPr>
            <w:pStyle w:val="Ttulo1"/>
          </w:pPr>
          <w:r>
            <w:rPr>
              <w:lang w:val="es-ES"/>
            </w:rPr>
            <w:t>Índex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ECFB73B" w14:textId="75C4463B" w:rsidR="005A782E" w:rsidRDefault="00344253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66" w:history="1">
            <w:r w:rsidR="005A782E" w:rsidRPr="00463DBA">
              <w:rPr>
                <w:rStyle w:val="Hipervnculo"/>
                <w:noProof/>
              </w:rPr>
              <w:t>Introducció</w:t>
            </w:r>
            <w:r w:rsidR="005A782E">
              <w:rPr>
                <w:noProof/>
                <w:webHidden/>
              </w:rPr>
              <w:tab/>
            </w:r>
            <w:r w:rsidR="005A782E">
              <w:rPr>
                <w:noProof/>
                <w:webHidden/>
              </w:rPr>
              <w:fldChar w:fldCharType="begin"/>
            </w:r>
            <w:r w:rsidR="005A782E">
              <w:rPr>
                <w:noProof/>
                <w:webHidden/>
              </w:rPr>
              <w:instrText xml:space="preserve"> PAGEREF _Toc41656466 \h </w:instrText>
            </w:r>
            <w:r w:rsidR="005A782E">
              <w:rPr>
                <w:noProof/>
                <w:webHidden/>
              </w:rPr>
            </w:r>
            <w:r w:rsidR="005A782E">
              <w:rPr>
                <w:noProof/>
                <w:webHidden/>
              </w:rPr>
              <w:fldChar w:fldCharType="separate"/>
            </w:r>
            <w:r w:rsidR="005600A9">
              <w:rPr>
                <w:noProof/>
                <w:webHidden/>
              </w:rPr>
              <w:t>2</w:t>
            </w:r>
            <w:r w:rsidR="005A782E">
              <w:rPr>
                <w:noProof/>
                <w:webHidden/>
              </w:rPr>
              <w:fldChar w:fldCharType="end"/>
            </w:r>
          </w:hyperlink>
        </w:p>
        <w:p w14:paraId="61B5382F" w14:textId="13C89647" w:rsidR="005A782E" w:rsidRDefault="00344253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67" w:history="1">
            <w:r w:rsidR="005A782E" w:rsidRPr="00463DBA">
              <w:rPr>
                <w:rStyle w:val="Hipervnculo"/>
                <w:noProof/>
              </w:rPr>
              <w:t>Instal·lació</w:t>
            </w:r>
            <w:r w:rsidR="005A782E">
              <w:rPr>
                <w:noProof/>
                <w:webHidden/>
              </w:rPr>
              <w:tab/>
            </w:r>
            <w:r w:rsidR="005A782E">
              <w:rPr>
                <w:noProof/>
                <w:webHidden/>
              </w:rPr>
              <w:fldChar w:fldCharType="begin"/>
            </w:r>
            <w:r w:rsidR="005A782E">
              <w:rPr>
                <w:noProof/>
                <w:webHidden/>
              </w:rPr>
              <w:instrText xml:space="preserve"> PAGEREF _Toc41656467 \h </w:instrText>
            </w:r>
            <w:r w:rsidR="005A782E">
              <w:rPr>
                <w:noProof/>
                <w:webHidden/>
              </w:rPr>
            </w:r>
            <w:r w:rsidR="005A782E">
              <w:rPr>
                <w:noProof/>
                <w:webHidden/>
              </w:rPr>
              <w:fldChar w:fldCharType="separate"/>
            </w:r>
            <w:r w:rsidR="005600A9">
              <w:rPr>
                <w:noProof/>
                <w:webHidden/>
              </w:rPr>
              <w:t>3</w:t>
            </w:r>
            <w:r w:rsidR="005A782E">
              <w:rPr>
                <w:noProof/>
                <w:webHidden/>
              </w:rPr>
              <w:fldChar w:fldCharType="end"/>
            </w:r>
          </w:hyperlink>
        </w:p>
        <w:p w14:paraId="0039568B" w14:textId="726CCD19" w:rsidR="005A782E" w:rsidRDefault="00344253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68" w:history="1">
            <w:r w:rsidR="005A782E" w:rsidRPr="00463DBA">
              <w:rPr>
                <w:rStyle w:val="Hipervnculo"/>
                <w:noProof/>
              </w:rPr>
              <w:t>Pàgina principal</w:t>
            </w:r>
            <w:r w:rsidR="005A782E">
              <w:rPr>
                <w:noProof/>
                <w:webHidden/>
              </w:rPr>
              <w:tab/>
            </w:r>
            <w:r w:rsidR="005A782E">
              <w:rPr>
                <w:noProof/>
                <w:webHidden/>
              </w:rPr>
              <w:fldChar w:fldCharType="begin"/>
            </w:r>
            <w:r w:rsidR="005A782E">
              <w:rPr>
                <w:noProof/>
                <w:webHidden/>
              </w:rPr>
              <w:instrText xml:space="preserve"> PAGEREF _Toc41656468 \h </w:instrText>
            </w:r>
            <w:r w:rsidR="005A782E">
              <w:rPr>
                <w:noProof/>
                <w:webHidden/>
              </w:rPr>
            </w:r>
            <w:r w:rsidR="005A782E">
              <w:rPr>
                <w:noProof/>
                <w:webHidden/>
              </w:rPr>
              <w:fldChar w:fldCharType="separate"/>
            </w:r>
            <w:r w:rsidR="005600A9">
              <w:rPr>
                <w:noProof/>
                <w:webHidden/>
              </w:rPr>
              <w:t>4</w:t>
            </w:r>
            <w:r w:rsidR="005A782E">
              <w:rPr>
                <w:noProof/>
                <w:webHidden/>
              </w:rPr>
              <w:fldChar w:fldCharType="end"/>
            </w:r>
          </w:hyperlink>
        </w:p>
        <w:p w14:paraId="32B9C274" w14:textId="090B28C1" w:rsidR="005A782E" w:rsidRDefault="00344253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69" w:history="1">
            <w:r w:rsidR="005A782E" w:rsidRPr="00463DBA">
              <w:rPr>
                <w:rStyle w:val="Hipervnculo"/>
                <w:noProof/>
              </w:rPr>
              <w:t>Creació de conta</w:t>
            </w:r>
            <w:r w:rsidR="005A782E">
              <w:rPr>
                <w:noProof/>
                <w:webHidden/>
              </w:rPr>
              <w:tab/>
            </w:r>
            <w:r w:rsidR="005A782E">
              <w:rPr>
                <w:noProof/>
                <w:webHidden/>
              </w:rPr>
              <w:fldChar w:fldCharType="begin"/>
            </w:r>
            <w:r w:rsidR="005A782E">
              <w:rPr>
                <w:noProof/>
                <w:webHidden/>
              </w:rPr>
              <w:instrText xml:space="preserve"> PAGEREF _Toc41656469 \h </w:instrText>
            </w:r>
            <w:r w:rsidR="005A782E">
              <w:rPr>
                <w:noProof/>
                <w:webHidden/>
              </w:rPr>
            </w:r>
            <w:r w:rsidR="005A782E">
              <w:rPr>
                <w:noProof/>
                <w:webHidden/>
              </w:rPr>
              <w:fldChar w:fldCharType="separate"/>
            </w:r>
            <w:r w:rsidR="005600A9">
              <w:rPr>
                <w:noProof/>
                <w:webHidden/>
              </w:rPr>
              <w:t>5</w:t>
            </w:r>
            <w:r w:rsidR="005A782E">
              <w:rPr>
                <w:noProof/>
                <w:webHidden/>
              </w:rPr>
              <w:fldChar w:fldCharType="end"/>
            </w:r>
          </w:hyperlink>
        </w:p>
        <w:p w14:paraId="1B659936" w14:textId="564EB035" w:rsidR="005A782E" w:rsidRDefault="00344253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70" w:history="1">
            <w:r w:rsidR="005A782E" w:rsidRPr="00463DBA">
              <w:rPr>
                <w:rStyle w:val="Hipervnculo"/>
                <w:noProof/>
              </w:rPr>
              <w:t>Llistat dels vídeos</w:t>
            </w:r>
            <w:r w:rsidR="005A782E">
              <w:rPr>
                <w:noProof/>
                <w:webHidden/>
              </w:rPr>
              <w:tab/>
            </w:r>
            <w:r w:rsidR="005A782E">
              <w:rPr>
                <w:noProof/>
                <w:webHidden/>
              </w:rPr>
              <w:fldChar w:fldCharType="begin"/>
            </w:r>
            <w:r w:rsidR="005A782E">
              <w:rPr>
                <w:noProof/>
                <w:webHidden/>
              </w:rPr>
              <w:instrText xml:space="preserve"> PAGEREF _Toc41656470 \h </w:instrText>
            </w:r>
            <w:r w:rsidR="005A782E">
              <w:rPr>
                <w:noProof/>
                <w:webHidden/>
              </w:rPr>
            </w:r>
            <w:r w:rsidR="005A782E">
              <w:rPr>
                <w:noProof/>
                <w:webHidden/>
              </w:rPr>
              <w:fldChar w:fldCharType="separate"/>
            </w:r>
            <w:r w:rsidR="005600A9">
              <w:rPr>
                <w:noProof/>
                <w:webHidden/>
              </w:rPr>
              <w:t>6</w:t>
            </w:r>
            <w:r w:rsidR="005A782E">
              <w:rPr>
                <w:noProof/>
                <w:webHidden/>
              </w:rPr>
              <w:fldChar w:fldCharType="end"/>
            </w:r>
          </w:hyperlink>
        </w:p>
        <w:p w14:paraId="23B36FE8" w14:textId="33083E6F" w:rsidR="005A782E" w:rsidRDefault="00344253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s-ES" w:eastAsia="es-ES"/>
            </w:rPr>
          </w:pPr>
          <w:hyperlink w:anchor="_Toc41656471" w:history="1">
            <w:r w:rsidR="005A782E" w:rsidRPr="00463DBA">
              <w:rPr>
                <w:rStyle w:val="Hipervnculo"/>
                <w:noProof/>
              </w:rPr>
              <w:t>Sala de vídeo</w:t>
            </w:r>
            <w:r w:rsidR="005A782E">
              <w:rPr>
                <w:noProof/>
                <w:webHidden/>
              </w:rPr>
              <w:tab/>
            </w:r>
            <w:r w:rsidR="005A782E">
              <w:rPr>
                <w:noProof/>
                <w:webHidden/>
              </w:rPr>
              <w:fldChar w:fldCharType="begin"/>
            </w:r>
            <w:r w:rsidR="005A782E">
              <w:rPr>
                <w:noProof/>
                <w:webHidden/>
              </w:rPr>
              <w:instrText xml:space="preserve"> PAGEREF _Toc41656471 \h </w:instrText>
            </w:r>
            <w:r w:rsidR="005A782E">
              <w:rPr>
                <w:noProof/>
                <w:webHidden/>
              </w:rPr>
            </w:r>
            <w:r w:rsidR="005A782E">
              <w:rPr>
                <w:noProof/>
                <w:webHidden/>
              </w:rPr>
              <w:fldChar w:fldCharType="separate"/>
            </w:r>
            <w:r w:rsidR="005600A9">
              <w:rPr>
                <w:noProof/>
                <w:webHidden/>
              </w:rPr>
              <w:t>9</w:t>
            </w:r>
            <w:r w:rsidR="005A782E">
              <w:rPr>
                <w:noProof/>
                <w:webHidden/>
              </w:rPr>
              <w:fldChar w:fldCharType="end"/>
            </w:r>
          </w:hyperlink>
        </w:p>
        <w:p w14:paraId="1912F52E" w14:textId="26D35FD6" w:rsidR="005A782E" w:rsidRDefault="005A782E">
          <w:r>
            <w:rPr>
              <w:b/>
              <w:bCs/>
            </w:rPr>
            <w:fldChar w:fldCharType="end"/>
          </w:r>
        </w:p>
      </w:sdtContent>
    </w:sdt>
    <w:p w14:paraId="6316B7CD" w14:textId="255A319D" w:rsidR="005A782E" w:rsidRDefault="005A782E" w:rsidP="005A782E">
      <w:r>
        <w:br w:type="page"/>
      </w:r>
    </w:p>
    <w:p w14:paraId="65FBAECB" w14:textId="62A4B092" w:rsidR="009F4292" w:rsidRDefault="0036074B" w:rsidP="0036074B">
      <w:pPr>
        <w:pStyle w:val="Ttulo1"/>
      </w:pPr>
      <w:bookmarkStart w:id="23" w:name="_Toc41656466"/>
      <w:r>
        <w:lastRenderedPageBreak/>
        <w:t>Introducció</w:t>
      </w:r>
      <w:bookmarkEnd w:id="23"/>
      <w:r>
        <w:t xml:space="preserve"> </w:t>
      </w:r>
    </w:p>
    <w:p w14:paraId="125DF41B" w14:textId="107605C2" w:rsidR="002C3893" w:rsidRDefault="002C3893" w:rsidP="002C3893">
      <w:pPr>
        <w:pStyle w:val="Ttulo"/>
      </w:pPr>
      <w:r>
        <w:t>Objectius</w:t>
      </w:r>
    </w:p>
    <w:p w14:paraId="78954B53" w14:textId="133B5F12" w:rsidR="0036074B" w:rsidRDefault="0036074B" w:rsidP="0036074B">
      <w:r>
        <w:t>L’objectiu d’aquest manual es donar suport als usuari</w:t>
      </w:r>
      <w:r w:rsidR="002C3893">
        <w:t>s de l’aplicació per tal de que puguin</w:t>
      </w:r>
      <w:r>
        <w:t xml:space="preserve"> aprendre a utilitzar totes les funcionalitats bàsiques de </w:t>
      </w:r>
      <w:proofErr w:type="spellStart"/>
      <w:r>
        <w:t>Jpvideo</w:t>
      </w:r>
      <w:proofErr w:type="spellEnd"/>
      <w:r w:rsidR="00EE74F7">
        <w:t xml:space="preserve"> d’una manera fàcil e intuïtiva.</w:t>
      </w:r>
    </w:p>
    <w:p w14:paraId="4D01BCA2" w14:textId="77777777" w:rsidR="00A14E34" w:rsidRDefault="00A14E34" w:rsidP="0036074B"/>
    <w:p w14:paraId="748410FE" w14:textId="3D7E8B73" w:rsidR="002C3893" w:rsidRDefault="002C3893" w:rsidP="002C3893">
      <w:pPr>
        <w:pStyle w:val="Ttulo"/>
      </w:pPr>
      <w:r>
        <w:t>Requeriments</w:t>
      </w:r>
      <w:r w:rsidR="00A14E34">
        <w:t xml:space="preserve"> Mínims de la a</w:t>
      </w:r>
      <w:r w:rsidR="00EE74F7">
        <w:t>plicació</w:t>
      </w:r>
    </w:p>
    <w:p w14:paraId="1F2D6AD7" w14:textId="26F39253" w:rsidR="002C3893" w:rsidRDefault="00A14E34" w:rsidP="002C3893">
      <w:r>
        <w:t xml:space="preserve">Per poder obtenir totes les funcionalitats de la aplicació </w:t>
      </w:r>
      <w:proofErr w:type="spellStart"/>
      <w:r>
        <w:t>Jpvideo</w:t>
      </w:r>
      <w:proofErr w:type="spellEnd"/>
      <w:r>
        <w:t xml:space="preserve"> s’haurà de tenir una versió igual o mes recent de </w:t>
      </w:r>
      <w:proofErr w:type="spellStart"/>
      <w:r>
        <w:t>Android</w:t>
      </w:r>
      <w:proofErr w:type="spellEnd"/>
      <w:r>
        <w:t xml:space="preserve"> 6.0 </w:t>
      </w:r>
      <w:proofErr w:type="spellStart"/>
      <w:r>
        <w:t>Marshmallow</w:t>
      </w:r>
      <w:proofErr w:type="spellEnd"/>
      <w:r>
        <w:t xml:space="preserve"> i una connexió a internet.</w:t>
      </w:r>
    </w:p>
    <w:p w14:paraId="694136EB" w14:textId="222BD775" w:rsidR="00A14E34" w:rsidRDefault="00A14E34" w:rsidP="002C3893"/>
    <w:p w14:paraId="06F56020" w14:textId="54B3B1F6" w:rsidR="00A14E34" w:rsidRDefault="00A14E34" w:rsidP="002C3893"/>
    <w:p w14:paraId="0CBF099B" w14:textId="1F129756" w:rsidR="00A14E34" w:rsidRDefault="00A14E34" w:rsidP="002C3893"/>
    <w:p w14:paraId="27448C8B" w14:textId="3D4DECDB" w:rsidR="00A14E34" w:rsidRDefault="00A14E34" w:rsidP="002C3893"/>
    <w:p w14:paraId="71845A82" w14:textId="2E5CACD3" w:rsidR="00A14E34" w:rsidRDefault="00A14E34" w:rsidP="002C3893"/>
    <w:p w14:paraId="345EE595" w14:textId="78F6D345" w:rsidR="00A14E34" w:rsidRDefault="00A14E34" w:rsidP="002C3893"/>
    <w:p w14:paraId="3013E9D1" w14:textId="3EB35C2A" w:rsidR="00A14E34" w:rsidRDefault="00A14E34" w:rsidP="002C3893"/>
    <w:p w14:paraId="01E388A2" w14:textId="7CE3193A" w:rsidR="00A14E34" w:rsidRDefault="00A14E34" w:rsidP="002C3893"/>
    <w:p w14:paraId="2F4BC05B" w14:textId="7E234632" w:rsidR="00A14E34" w:rsidRDefault="00A14E34" w:rsidP="002C3893"/>
    <w:p w14:paraId="2A48F8E2" w14:textId="5E520403" w:rsidR="00A14E34" w:rsidRDefault="00A14E34" w:rsidP="002C3893"/>
    <w:p w14:paraId="0B70C6ED" w14:textId="73DF7E0A" w:rsidR="00A14E34" w:rsidRDefault="00A14E34" w:rsidP="002C3893"/>
    <w:p w14:paraId="5FF339FF" w14:textId="7DD73024" w:rsidR="00A14E34" w:rsidRDefault="00A14E34" w:rsidP="002C3893"/>
    <w:p w14:paraId="435ECEB0" w14:textId="43322043" w:rsidR="00A14E34" w:rsidRDefault="00A14E34" w:rsidP="002C3893"/>
    <w:p w14:paraId="750C9197" w14:textId="015B9DF1" w:rsidR="00A14E34" w:rsidRDefault="00A14E34" w:rsidP="002C3893"/>
    <w:p w14:paraId="32C6D3F5" w14:textId="313E2CFF" w:rsidR="00A14E34" w:rsidRDefault="00A14E34" w:rsidP="002C3893"/>
    <w:p w14:paraId="3950F865" w14:textId="0AB558CA" w:rsidR="00A14E34" w:rsidRDefault="00A14E34" w:rsidP="002C3893"/>
    <w:p w14:paraId="6A1BF0DB" w14:textId="2FA380AE" w:rsidR="00A14E34" w:rsidRDefault="00A14E34" w:rsidP="002C3893"/>
    <w:p w14:paraId="2E8C4DBB" w14:textId="4A4F3726" w:rsidR="00A14E34" w:rsidRDefault="00A14E34" w:rsidP="002C3893"/>
    <w:p w14:paraId="5C037DF3" w14:textId="3E50769D" w:rsidR="00A14E34" w:rsidRDefault="00A14E34" w:rsidP="002C3893"/>
    <w:p w14:paraId="3EEDF73E" w14:textId="77777777" w:rsidR="002C28B9" w:rsidRDefault="002C28B9" w:rsidP="002554C8">
      <w:pPr>
        <w:pStyle w:val="Ttulo"/>
      </w:pPr>
    </w:p>
    <w:p w14:paraId="39C681B1" w14:textId="398C9C36" w:rsidR="002554C8" w:rsidRDefault="002554C8" w:rsidP="002C28B9">
      <w:pPr>
        <w:pStyle w:val="Ttulo1"/>
      </w:pPr>
      <w:bookmarkStart w:id="24" w:name="_Toc41656467"/>
      <w:r>
        <w:lastRenderedPageBreak/>
        <w:t>Instal·lació</w:t>
      </w:r>
      <w:bookmarkEnd w:id="24"/>
    </w:p>
    <w:p w14:paraId="4AEFCAEE" w14:textId="5A28DB27" w:rsidR="002554C8" w:rsidRDefault="00793B91" w:rsidP="002554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59" behindDoc="0" locked="0" layoutInCell="1" allowOverlap="1" wp14:anchorId="40B66240" wp14:editId="67F18709">
                <wp:simplePos x="0" y="0"/>
                <wp:positionH relativeFrom="margin">
                  <wp:posOffset>-422910</wp:posOffset>
                </wp:positionH>
                <wp:positionV relativeFrom="paragraph">
                  <wp:posOffset>372745</wp:posOffset>
                </wp:positionV>
                <wp:extent cx="2886075" cy="1404620"/>
                <wp:effectExtent l="0" t="0" r="9525" b="0"/>
                <wp:wrapSquare wrapText="bothSides"/>
                <wp:docPr id="5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B76C0" w14:textId="642E927F" w:rsidR="00793B91" w:rsidRDefault="00793B91" w:rsidP="00793B91">
                            <w:r>
                              <w:t xml:space="preserve">Per poder instal·lar la nostre aplicació cal anar al Play Store de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, buscar </w:t>
                            </w:r>
                            <w:proofErr w:type="spellStart"/>
                            <w:r>
                              <w:t>Jpvideo</w:t>
                            </w:r>
                            <w:proofErr w:type="spellEnd"/>
                            <w:r>
                              <w:t xml:space="preserve"> i instal·lar la 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68F126D4" w14:textId="653EB826" w:rsidR="00793B91" w:rsidRDefault="00793B91" w:rsidP="00793B9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B66240" id="_x0000_s1027" type="#_x0000_t202" style="position:absolute;left:0;text-align:left;margin-left:-33.3pt;margin-top:29.35pt;width:227.25pt;height:110.6pt;z-index:25168485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" stroked="f">
                <v:textbox style="mso-fit-shape-to-text:t">
                  <w:txbxContent>
                    <w:p w14:paraId="322B76C0" w14:textId="642E927F" w:rsidR="00793B91" w:rsidRDefault="00793B91" w:rsidP="00793B91">
                      <w:r>
                        <w:t xml:space="preserve">Per </w:t>
                      </w:r>
                      <w:r>
                        <w:t xml:space="preserve">poder instal·lar la nostre aplicació cal anar al Play Store de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, buscar </w:t>
                      </w:r>
                      <w:proofErr w:type="spellStart"/>
                      <w:r>
                        <w:t>Jpvideo</w:t>
                      </w:r>
                      <w:proofErr w:type="spellEnd"/>
                      <w:r>
                        <w:t xml:space="preserve"> i instal·lar la </w:t>
                      </w:r>
                      <w:proofErr w:type="spellStart"/>
                      <w:r>
                        <w:t>app</w:t>
                      </w:r>
                      <w:proofErr w:type="spellEnd"/>
                      <w:r>
                        <w:t>.</w:t>
                      </w:r>
                    </w:p>
                    <w:p w14:paraId="68F126D4" w14:textId="653EB826" w:rsidR="00793B91" w:rsidRDefault="00793B91" w:rsidP="00793B91"/>
                  </w:txbxContent>
                </v:textbox>
                <w10:wrap type="square" anchorx="margin"/>
              </v:shape>
            </w:pict>
          </mc:Fallback>
        </mc:AlternateContent>
      </w:r>
      <w:r w:rsidR="00E137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DADED0" wp14:editId="481F448B">
                <wp:simplePos x="0" y="0"/>
                <wp:positionH relativeFrom="margin">
                  <wp:posOffset>2586990</wp:posOffset>
                </wp:positionH>
                <wp:positionV relativeFrom="paragraph">
                  <wp:posOffset>418464</wp:posOffset>
                </wp:positionV>
                <wp:extent cx="1295400" cy="1066800"/>
                <wp:effectExtent l="0" t="38100" r="57150" b="190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75FB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7" o:spid="_x0000_s1026" type="#_x0000_t32" style="position:absolute;margin-left:203.7pt;margin-top:32.95pt;width:102pt;height:84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EE74F7">
        <w:rPr>
          <w:noProof/>
          <w:lang w:val="es-ES" w:eastAsia="es-ES"/>
        </w:rPr>
        <w:drawing>
          <wp:anchor distT="0" distB="0" distL="114300" distR="114300" simplePos="0" relativeHeight="251688959" behindDoc="1" locked="0" layoutInCell="1" allowOverlap="1" wp14:anchorId="1EE2BFF3" wp14:editId="78BFFD2B">
            <wp:simplePos x="0" y="0"/>
            <wp:positionH relativeFrom="column">
              <wp:posOffset>3034665</wp:posOffset>
            </wp:positionH>
            <wp:positionV relativeFrom="paragraph">
              <wp:posOffset>85090</wp:posOffset>
            </wp:positionV>
            <wp:extent cx="2520950" cy="51841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CA3A4" w14:textId="244730D3" w:rsidR="002554C8" w:rsidRDefault="002554C8" w:rsidP="002554C8"/>
    <w:p w14:paraId="00C140C2" w14:textId="7C95EA91" w:rsidR="002554C8" w:rsidRDefault="002554C8" w:rsidP="002554C8"/>
    <w:p w14:paraId="5F7A8DEC" w14:textId="32D032FC" w:rsidR="00EE74F7" w:rsidRDefault="0090433C">
      <w:pPr>
        <w:spacing w:before="200" w:after="200" w:line="276" w:lineRule="auto"/>
        <w:jc w:val="left"/>
        <w:rPr>
          <w:smallCaps/>
          <w:color w:val="306785" w:themeColor="accent1" w:themeShade="BF"/>
          <w:spacing w:val="10"/>
          <w:kern w:val="28"/>
          <w:sz w:val="32"/>
          <w:szCs w:val="52"/>
          <w:u w:val="thick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981E893" wp14:editId="56148621">
                <wp:simplePos x="0" y="0"/>
                <wp:positionH relativeFrom="margin">
                  <wp:posOffset>2596515</wp:posOffset>
                </wp:positionH>
                <wp:positionV relativeFrom="paragraph">
                  <wp:posOffset>4234815</wp:posOffset>
                </wp:positionV>
                <wp:extent cx="2447925" cy="1404620"/>
                <wp:effectExtent l="0" t="0" r="9525" b="508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D80C5" w14:textId="2868FEF0" w:rsidR="0090433C" w:rsidRDefault="0090433C">
                            <w:r>
                              <w:t>Un cop instal·lada l’aplicació ja la podem obrir.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81E893" id="_x0000_s1028" type="#_x0000_t202" style="position:absolute;margin-left:204.45pt;margin-top:333.45pt;width:192.75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" stroked="f">
                <v:textbox style="mso-fit-shape-to-text:t">
                  <w:txbxContent>
                    <w:p w14:paraId="36FD80C5" w14:textId="2868FEF0" w:rsidR="0090433C" w:rsidRDefault="0090433C">
                      <w:r>
                        <w:t>Un cop instal·lada l’aplicació ja la podem obrir.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74F7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DBCBED6" wp14:editId="1842EAE6">
                <wp:simplePos x="0" y="0"/>
                <wp:positionH relativeFrom="column">
                  <wp:posOffset>558165</wp:posOffset>
                </wp:positionH>
                <wp:positionV relativeFrom="paragraph">
                  <wp:posOffset>3938905</wp:posOffset>
                </wp:positionV>
                <wp:extent cx="590550" cy="61912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61912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8573B" w14:textId="7436647C" w:rsidR="00EE74F7" w:rsidRDefault="00EE74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CBED6" id="_x0000_s1029" type="#_x0000_t202" style="position:absolute;margin-left:43.95pt;margin-top:310.15pt;width:46.5pt;height:48.7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" filled="f" strokecolor="#a6b727 [3205]" strokeweight="1pt">
                <v:textbox>
                  <w:txbxContent>
                    <w:p w14:paraId="5A98573B" w14:textId="7436647C" w:rsidR="00EE74F7" w:rsidRDefault="00EE74F7"/>
                  </w:txbxContent>
                </v:textbox>
                <w10:wrap type="square"/>
              </v:shape>
            </w:pict>
          </mc:Fallback>
        </mc:AlternateContent>
      </w:r>
      <w:r w:rsidR="00EE74F7" w:rsidRPr="00EE74F7">
        <w:rPr>
          <w:noProof/>
        </w:rPr>
        <w:drawing>
          <wp:anchor distT="0" distB="0" distL="114300" distR="114300" simplePos="0" relativeHeight="251738112" behindDoc="0" locked="0" layoutInCell="1" allowOverlap="1" wp14:anchorId="29EE6917" wp14:editId="70F56BE5">
            <wp:simplePos x="0" y="0"/>
            <wp:positionH relativeFrom="margin">
              <wp:align>left</wp:align>
            </wp:positionH>
            <wp:positionV relativeFrom="paragraph">
              <wp:posOffset>1885950</wp:posOffset>
            </wp:positionV>
            <wp:extent cx="2286000" cy="4065270"/>
            <wp:effectExtent l="0" t="0" r="0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4F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4A8A52" wp14:editId="50D9B5FF">
                <wp:simplePos x="0" y="0"/>
                <wp:positionH relativeFrom="column">
                  <wp:posOffset>2134235</wp:posOffset>
                </wp:positionH>
                <wp:positionV relativeFrom="paragraph">
                  <wp:posOffset>128270</wp:posOffset>
                </wp:positionV>
                <wp:extent cx="890546" cy="500933"/>
                <wp:effectExtent l="0" t="0" r="24130" b="139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546" cy="5009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B62A6" w14:textId="0EEF33D8" w:rsidR="002554C8" w:rsidRDefault="002554C8" w:rsidP="002554C8">
                            <w:pPr>
                              <w:jc w:val="center"/>
                            </w:pPr>
                            <w:r>
                              <w:t>Buscador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4A8A52" id="Cuadro de texto 5" o:spid="_x0000_s1030" type="#_x0000_t202" style="position:absolute;margin-left:168.05pt;margin-top:10.1pt;width:70.1pt;height:39.4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695B62A6" w14:textId="0EEF33D8" w:rsidR="002554C8" w:rsidRDefault="002554C8" w:rsidP="002554C8">
                      <w:pPr>
                        <w:jc w:val="center"/>
                      </w:pPr>
                      <w:r>
                        <w:t>Buscador</w:t>
                      </w:r>
                    </w:p>
                  </w:txbxContent>
                </v:textbox>
              </v:shape>
            </w:pict>
          </mc:Fallback>
        </mc:AlternateContent>
      </w:r>
      <w:r w:rsidR="00EE74F7">
        <w:br w:type="page"/>
      </w:r>
    </w:p>
    <w:p w14:paraId="7194A9A3" w14:textId="504E1B4F" w:rsidR="002554C8" w:rsidRDefault="002554C8" w:rsidP="002C28B9">
      <w:pPr>
        <w:pStyle w:val="Ttulo1"/>
      </w:pPr>
      <w:bookmarkStart w:id="25" w:name="_Toc41656468"/>
      <w:r>
        <w:lastRenderedPageBreak/>
        <w:t>Pàgina principal</w:t>
      </w:r>
      <w:bookmarkEnd w:id="25"/>
    </w:p>
    <w:p w14:paraId="4CC40B96" w14:textId="3E823247" w:rsidR="002554C8" w:rsidRDefault="00E1370F" w:rsidP="002554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4" behindDoc="0" locked="0" layoutInCell="1" allowOverlap="1" wp14:anchorId="4556123B" wp14:editId="6F3C7095">
                <wp:simplePos x="0" y="0"/>
                <wp:positionH relativeFrom="margin">
                  <wp:posOffset>2301240</wp:posOffset>
                </wp:positionH>
                <wp:positionV relativeFrom="paragraph">
                  <wp:posOffset>190500</wp:posOffset>
                </wp:positionV>
                <wp:extent cx="3362325" cy="1228725"/>
                <wp:effectExtent l="0" t="0" r="9525" b="9525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2325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6EE67" w14:textId="08825589" w:rsidR="00E1370F" w:rsidRDefault="00E1370F" w:rsidP="00E1370F">
                            <w:r>
                              <w:t xml:space="preserve">Aquesta es la nostra pàgina principal, el que es mostra quan inicies l’aplicació, en la qual et pots iniciar sessió mitjançant les contes de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vinculades al teu mòbil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6123B" id="_x0000_s1031" type="#_x0000_t202" style="position:absolute;left:0;text-align:left;margin-left:181.2pt;margin-top:15pt;width:264.75pt;height:96.75pt;z-index:2516879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" stroked="f">
                <v:textbox>
                  <w:txbxContent>
                    <w:p w14:paraId="5036EE67" w14:textId="08825589" w:rsidR="00E1370F" w:rsidRDefault="00E1370F" w:rsidP="00E1370F">
                      <w:r>
                        <w:t xml:space="preserve">Aquesta es la nostra pàgina principal, el que es mostra quan inicies l’aplicació, en la qual et pots iniciar sessió mitjançant les contes de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vinculades al teu mòbil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52FADB" w14:textId="746F6273" w:rsidR="002554C8" w:rsidRDefault="0090433C" w:rsidP="002554C8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5C3DAD7" wp14:editId="3207C535">
                <wp:simplePos x="0" y="0"/>
                <wp:positionH relativeFrom="column">
                  <wp:posOffset>1320164</wp:posOffset>
                </wp:positionH>
                <wp:positionV relativeFrom="paragraph">
                  <wp:posOffset>2215516</wp:posOffset>
                </wp:positionV>
                <wp:extent cx="1038225" cy="876300"/>
                <wp:effectExtent l="38100" t="0" r="28575" b="571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394B8" id="Conector recto de flecha 9" o:spid="_x0000_s1026" type="#_x0000_t32" style="position:absolute;margin-left:103.95pt;margin-top:174.45pt;width:81.75pt;height:69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A62E99" wp14:editId="7D9FC6B4">
                <wp:simplePos x="0" y="0"/>
                <wp:positionH relativeFrom="margin">
                  <wp:posOffset>1320164</wp:posOffset>
                </wp:positionH>
                <wp:positionV relativeFrom="paragraph">
                  <wp:posOffset>1215390</wp:posOffset>
                </wp:positionV>
                <wp:extent cx="1019175" cy="1476375"/>
                <wp:effectExtent l="38100" t="0" r="28575" b="4762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147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45E63" id="Conector recto de flecha 7" o:spid="_x0000_s1026" type="#_x0000_t32" style="position:absolute;margin-left:103.95pt;margin-top:95.7pt;width:80.25pt;height:116.2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B93F21" wp14:editId="600FDF42">
                <wp:simplePos x="0" y="0"/>
                <wp:positionH relativeFrom="margin">
                  <wp:posOffset>2335530</wp:posOffset>
                </wp:positionH>
                <wp:positionV relativeFrom="paragraph">
                  <wp:posOffset>1927225</wp:posOffset>
                </wp:positionV>
                <wp:extent cx="2321780" cy="620202"/>
                <wp:effectExtent l="0" t="0" r="21590" b="2794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780" cy="6202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44CF3" w14:textId="20FE43FC" w:rsidR="00297576" w:rsidRDefault="00297576" w:rsidP="00297576">
                            <w:pPr>
                              <w:jc w:val="center"/>
                            </w:pPr>
                            <w:r>
                              <w:t xml:space="preserve">Botó per fer </w:t>
                            </w:r>
                            <w:proofErr w:type="spellStart"/>
                            <w:r>
                              <w:t>sign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out</w:t>
                            </w:r>
                            <w:proofErr w:type="spellEnd"/>
                            <w:r>
                              <w:t xml:space="preserve"> i tancar la 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93F21" id="Cuadro de texto 10" o:spid="_x0000_s1032" type="#_x0000_t202" style="position:absolute;left:0;text-align:left;margin-left:183.9pt;margin-top:151.75pt;width:182.8pt;height:48.85pt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12044CF3" w14:textId="20FE43FC" w:rsidR="00297576" w:rsidRDefault="00297576" w:rsidP="00297576">
                      <w:pPr>
                        <w:jc w:val="center"/>
                      </w:pPr>
                      <w:r>
                        <w:t xml:space="preserve">Botó per fer </w:t>
                      </w:r>
                      <w:proofErr w:type="spellStart"/>
                      <w:r>
                        <w:t>sign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out</w:t>
                      </w:r>
                      <w:proofErr w:type="spellEnd"/>
                      <w:r>
                        <w:t xml:space="preserve"> i tancar la </w:t>
                      </w:r>
                      <w:proofErr w:type="spellStart"/>
                      <w:r>
                        <w:t>app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D9E89D" wp14:editId="19554E16">
                <wp:simplePos x="0" y="0"/>
                <wp:positionH relativeFrom="margin">
                  <wp:posOffset>2334260</wp:posOffset>
                </wp:positionH>
                <wp:positionV relativeFrom="paragraph">
                  <wp:posOffset>935990</wp:posOffset>
                </wp:positionV>
                <wp:extent cx="2321781" cy="421420"/>
                <wp:effectExtent l="0" t="0" r="21590" b="1714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781" cy="421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5746F" w14:textId="32CC2FBC" w:rsidR="002554C8" w:rsidRDefault="002554C8" w:rsidP="002554C8">
                            <w:pPr>
                              <w:jc w:val="center"/>
                            </w:pPr>
                            <w:r>
                              <w:t xml:space="preserve">Botó per iniciar amb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D9E89D" id="Cuadro de texto 8" o:spid="_x0000_s1033" type="#_x0000_t202" style="position:absolute;left:0;text-align:left;margin-left:183.8pt;margin-top:73.7pt;width:182.8pt;height:33.2pt;z-index:251716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5005746F" w14:textId="32CC2FBC" w:rsidR="002554C8" w:rsidRDefault="002554C8" w:rsidP="002554C8">
                      <w:pPr>
                        <w:jc w:val="center"/>
                      </w:pPr>
                      <w:r>
                        <w:t xml:space="preserve">Botó per iniciar amb </w:t>
                      </w:r>
                      <w:proofErr w:type="spellStart"/>
                      <w:r>
                        <w:t>Google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97576">
        <w:rPr>
          <w:noProof/>
          <w:lang w:val="es-ES" w:eastAsia="es-ES"/>
        </w:rPr>
        <w:drawing>
          <wp:anchor distT="0" distB="0" distL="114300" distR="114300" simplePos="0" relativeHeight="251719680" behindDoc="1" locked="0" layoutInCell="1" allowOverlap="1" wp14:anchorId="65407BFD" wp14:editId="217976D0">
            <wp:simplePos x="0" y="0"/>
            <wp:positionH relativeFrom="column">
              <wp:posOffset>4008120</wp:posOffset>
            </wp:positionH>
            <wp:positionV relativeFrom="paragraph">
              <wp:posOffset>3378200</wp:posOffset>
            </wp:positionV>
            <wp:extent cx="1876425" cy="3858895"/>
            <wp:effectExtent l="0" t="0" r="9525" b="8255"/>
            <wp:wrapTight wrapText="bothSides">
              <wp:wrapPolygon edited="0">
                <wp:start x="0" y="0"/>
                <wp:lineTo x="0" y="21540"/>
                <wp:lineTo x="21490" y="21540"/>
                <wp:lineTo x="2149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4C8">
        <w:rPr>
          <w:noProof/>
          <w:lang w:val="es-ES" w:eastAsia="es-ES"/>
        </w:rPr>
        <w:drawing>
          <wp:inline distT="0" distB="0" distL="0" distR="0" wp14:anchorId="7FF59568" wp14:editId="1E26946C">
            <wp:extent cx="1872138" cy="384843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1422" cy="386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4AFD" w14:textId="0597658D" w:rsidR="00297576" w:rsidRDefault="00297576" w:rsidP="002554C8"/>
    <w:p w14:paraId="0087972D" w14:textId="028CE04F" w:rsidR="00297576" w:rsidRDefault="00297576" w:rsidP="002554C8"/>
    <w:p w14:paraId="2C7E3DBA" w14:textId="7185EA66" w:rsidR="00297576" w:rsidRDefault="0090433C" w:rsidP="002554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69AE7A37" wp14:editId="7EEB7688">
                <wp:simplePos x="0" y="0"/>
                <wp:positionH relativeFrom="margin">
                  <wp:posOffset>-266700</wp:posOffset>
                </wp:positionH>
                <wp:positionV relativeFrom="paragraph">
                  <wp:posOffset>182880</wp:posOffset>
                </wp:positionV>
                <wp:extent cx="2447925" cy="1404620"/>
                <wp:effectExtent l="0" t="0" r="9525" b="5080"/>
                <wp:wrapSquare wrapText="bothSides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3FCED" w14:textId="77777777" w:rsidR="0090433C" w:rsidRDefault="0090433C" w:rsidP="0090433C">
                            <w:r>
                              <w:t xml:space="preserve">Després de clicar el botó de Iniciar sessió ens surt un desplegable com aquest on podem escollir amb quina conta de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volem iniciar sessió.</w:t>
                            </w:r>
                          </w:p>
                          <w:p w14:paraId="109F07B3" w14:textId="12A80928" w:rsidR="0090433C" w:rsidRDefault="0090433C" w:rsidP="0090433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E7A37" id="_x0000_s1034" type="#_x0000_t202" style="position:absolute;left:0;text-align:left;margin-left:-21pt;margin-top:14.4pt;width:192.75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" stroked="f">
                <v:textbox style="mso-fit-shape-to-text:t">
                  <w:txbxContent>
                    <w:p w14:paraId="5373FCED" w14:textId="77777777" w:rsidR="0090433C" w:rsidRDefault="0090433C" w:rsidP="0090433C">
                      <w:r>
                        <w:t xml:space="preserve">Després de clicar el botó de Iniciar sessió ens surt un desplegable com aquest on podem escollir amb quina conta de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volem iniciar sessió.</w:t>
                      </w:r>
                    </w:p>
                    <w:p w14:paraId="109F07B3" w14:textId="12A80928" w:rsidR="0090433C" w:rsidRDefault="0090433C" w:rsidP="0090433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845C8C" wp14:editId="486EEB26">
                <wp:simplePos x="0" y="0"/>
                <wp:positionH relativeFrom="column">
                  <wp:posOffset>3082289</wp:posOffset>
                </wp:positionH>
                <wp:positionV relativeFrom="paragraph">
                  <wp:posOffset>139699</wp:posOffset>
                </wp:positionV>
                <wp:extent cx="1190625" cy="685800"/>
                <wp:effectExtent l="38100" t="0" r="28575" b="571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7D2A8" id="Conector recto de flecha 54" o:spid="_x0000_s1026" type="#_x0000_t32" style="position:absolute;margin-left:242.7pt;margin-top:11pt;width:93.75pt;height:54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14:paraId="16AA78DA" w14:textId="4D96E855" w:rsidR="00297576" w:rsidRDefault="00297576" w:rsidP="002554C8"/>
    <w:p w14:paraId="0125B1E2" w14:textId="11DA9EEB" w:rsidR="00297576" w:rsidRDefault="00297576" w:rsidP="002554C8"/>
    <w:p w14:paraId="641E53B8" w14:textId="58AA5517" w:rsidR="00297576" w:rsidRDefault="0090433C" w:rsidP="002554C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1E935394" wp14:editId="198F4579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1133475" cy="1404620"/>
                <wp:effectExtent l="0" t="0" r="28575" b="21590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522EC" w14:textId="17B6F52C" w:rsidR="0090433C" w:rsidRDefault="0090433C" w:rsidP="0090433C">
                            <w:r>
                              <w:t>Desplegable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935394" id="_x0000_s1035" type="#_x0000_t202" style="position:absolute;left:0;text-align:left;margin-left:0;margin-top:.95pt;width:89.25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 style="mso-fit-shape-to-text:t">
                  <w:txbxContent>
                    <w:p w14:paraId="2C1522EC" w14:textId="17B6F52C" w:rsidR="0090433C" w:rsidRDefault="0090433C" w:rsidP="0090433C">
                      <w:r>
                        <w:t>Desplegable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D8A23F" w14:textId="76195D8B" w:rsidR="00297576" w:rsidRDefault="00297576" w:rsidP="002554C8"/>
    <w:p w14:paraId="46269E00" w14:textId="75CF4AB6" w:rsidR="00297576" w:rsidRDefault="00297576" w:rsidP="002554C8"/>
    <w:p w14:paraId="2C722240" w14:textId="374A043C" w:rsidR="00297576" w:rsidRDefault="00297576" w:rsidP="002554C8"/>
    <w:p w14:paraId="2D91518F" w14:textId="63C35484" w:rsidR="00297576" w:rsidRDefault="00297576" w:rsidP="002554C8"/>
    <w:p w14:paraId="578E275D" w14:textId="7B1382F8" w:rsidR="00297576" w:rsidRDefault="00297576" w:rsidP="002554C8"/>
    <w:p w14:paraId="36946C64" w14:textId="445E8469" w:rsidR="00297576" w:rsidRDefault="00297576" w:rsidP="002554C8"/>
    <w:p w14:paraId="399C6D49" w14:textId="77777777" w:rsidR="00E1370F" w:rsidRDefault="00E1370F">
      <w:pPr>
        <w:spacing w:before="200" w:after="200" w:line="276" w:lineRule="auto"/>
        <w:jc w:val="left"/>
        <w:rPr>
          <w:smallCaps/>
          <w:color w:val="306785" w:themeColor="accent1" w:themeShade="BF"/>
          <w:spacing w:val="10"/>
          <w:kern w:val="28"/>
          <w:sz w:val="32"/>
          <w:szCs w:val="52"/>
          <w:u w:val="thick"/>
        </w:rPr>
      </w:pPr>
      <w:r>
        <w:br w:type="page"/>
      </w:r>
    </w:p>
    <w:p w14:paraId="79C562E8" w14:textId="71FFB206" w:rsidR="00E1370F" w:rsidRDefault="00F63262" w:rsidP="005A782E">
      <w:pPr>
        <w:pStyle w:val="Ttulo1"/>
      </w:pPr>
      <w:bookmarkStart w:id="26" w:name="_Toc41656469"/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752448" behindDoc="1" locked="0" layoutInCell="1" allowOverlap="1" wp14:anchorId="030B6DA5" wp14:editId="795D76FA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2095500" cy="4309110"/>
            <wp:effectExtent l="0" t="0" r="0" b="0"/>
            <wp:wrapTight wrapText="bothSides">
              <wp:wrapPolygon edited="0">
                <wp:start x="0" y="0"/>
                <wp:lineTo x="0" y="21485"/>
                <wp:lineTo x="21404" y="21485"/>
                <wp:lineTo x="21404" y="0"/>
                <wp:lineTo x="0" y="0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70F">
        <w:t>Creació de conta</w:t>
      </w:r>
      <w:bookmarkEnd w:id="26"/>
    </w:p>
    <w:p w14:paraId="057B984E" w14:textId="141532EA" w:rsidR="00E1370F" w:rsidRDefault="00F63262" w:rsidP="00E1370F">
      <w:pPr>
        <w:pStyle w:val="Ttul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02C94622" wp14:editId="08A66ACE">
                <wp:simplePos x="0" y="0"/>
                <wp:positionH relativeFrom="margin">
                  <wp:posOffset>3291840</wp:posOffset>
                </wp:positionH>
                <wp:positionV relativeFrom="paragraph">
                  <wp:posOffset>1885950</wp:posOffset>
                </wp:positionV>
                <wp:extent cx="1428750" cy="1404620"/>
                <wp:effectExtent l="0" t="0" r="19050" b="21590"/>
                <wp:wrapSquare wrapText="bothSides"/>
                <wp:docPr id="5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055E9" w14:textId="354E3293" w:rsidR="00F63262" w:rsidRDefault="00F63262" w:rsidP="00F63262">
                            <w:r>
                              <w:t>Afegir un compte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C94622" id="_x0000_s1036" type="#_x0000_t202" style="position:absolute;left:0;text-align:left;margin-left:259.2pt;margin-top:148.5pt;width:112.5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 style="mso-fit-shape-to-text:t">
                  <w:txbxContent>
                    <w:p w14:paraId="23A055E9" w14:textId="354E3293" w:rsidR="00F63262" w:rsidRDefault="00F63262" w:rsidP="00F63262">
                      <w:r>
                        <w:t>Afegir un compte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BA4A598" wp14:editId="68A48E0D">
                <wp:simplePos x="0" y="0"/>
                <wp:positionH relativeFrom="column">
                  <wp:posOffset>1748791</wp:posOffset>
                </wp:positionH>
                <wp:positionV relativeFrom="paragraph">
                  <wp:posOffset>2200275</wp:posOffset>
                </wp:positionV>
                <wp:extent cx="1524000" cy="857250"/>
                <wp:effectExtent l="38100" t="0" r="19050" b="57150"/>
                <wp:wrapNone/>
                <wp:docPr id="516" name="Conector recto de flecha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1D051" id="Conector recto de flecha 516" o:spid="_x0000_s1026" type="#_x0000_t32" style="position:absolute;margin-left:137.7pt;margin-top:173.25pt;width:120pt;height:67.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DD3B8F5" wp14:editId="7C032067">
                <wp:simplePos x="0" y="0"/>
                <wp:positionH relativeFrom="column">
                  <wp:posOffset>196215</wp:posOffset>
                </wp:positionH>
                <wp:positionV relativeFrom="paragraph">
                  <wp:posOffset>2943225</wp:posOffset>
                </wp:positionV>
                <wp:extent cx="1552575" cy="228600"/>
                <wp:effectExtent l="0" t="0" r="28575" b="19050"/>
                <wp:wrapSquare wrapText="bothSides"/>
                <wp:docPr id="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2860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97A18" w14:textId="77777777" w:rsidR="00E1370F" w:rsidRDefault="00E1370F" w:rsidP="00E1370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3B8F5" id="_x0000_s1037" type="#_x0000_t202" style="position:absolute;left:0;text-align:left;margin-left:15.45pt;margin-top:231.75pt;width:122.25pt;height:18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" filled="f" strokecolor="#a6b727 [3205]" strokeweight="1pt">
                <v:textbox>
                  <w:txbxContent>
                    <w:p w14:paraId="18E97A18" w14:textId="77777777" w:rsidR="00E1370F" w:rsidRDefault="00E1370F" w:rsidP="00E1370F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AE31457" wp14:editId="4FC9E1F3">
                <wp:simplePos x="0" y="0"/>
                <wp:positionH relativeFrom="column">
                  <wp:posOffset>3120391</wp:posOffset>
                </wp:positionH>
                <wp:positionV relativeFrom="paragraph">
                  <wp:posOffset>6979285</wp:posOffset>
                </wp:positionV>
                <wp:extent cx="952500" cy="250190"/>
                <wp:effectExtent l="0" t="57150" r="0" b="35560"/>
                <wp:wrapNone/>
                <wp:docPr id="515" name="Conector recto de flecha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250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DC44C" id="Conector recto de flecha 515" o:spid="_x0000_s1026" type="#_x0000_t32" style="position:absolute;margin-left:245.7pt;margin-top:549.55pt;width:75pt;height:19.7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C9D7F48" wp14:editId="71AD5685">
                <wp:simplePos x="0" y="0"/>
                <wp:positionH relativeFrom="column">
                  <wp:posOffset>3044190</wp:posOffset>
                </wp:positionH>
                <wp:positionV relativeFrom="paragraph">
                  <wp:posOffset>5029201</wp:posOffset>
                </wp:positionV>
                <wp:extent cx="1228725" cy="1181100"/>
                <wp:effectExtent l="0" t="38100" r="47625" b="19050"/>
                <wp:wrapNone/>
                <wp:docPr id="514" name="Conector recto de flecha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8725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25F6E" id="Conector recto de flecha 514" o:spid="_x0000_s1026" type="#_x0000_t32" style="position:absolute;margin-left:239.7pt;margin-top:396pt;width:96.75pt;height:93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1C937D4" wp14:editId="796688B4">
                <wp:simplePos x="0" y="0"/>
                <wp:positionH relativeFrom="margin">
                  <wp:posOffset>2019300</wp:posOffset>
                </wp:positionH>
                <wp:positionV relativeFrom="paragraph">
                  <wp:posOffset>6188710</wp:posOffset>
                </wp:positionV>
                <wp:extent cx="1133475" cy="1404620"/>
                <wp:effectExtent l="0" t="0" r="28575" b="21590"/>
                <wp:wrapSquare wrapText="bothSides"/>
                <wp:docPr id="5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398BB5" w14:textId="176E2125" w:rsidR="00F63262" w:rsidRDefault="00F63262" w:rsidP="00F63262">
                            <w:r>
                              <w:t>Iniciar sessió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937D4" id="_x0000_s1038" type="#_x0000_t202" style="position:absolute;left:0;text-align:left;margin-left:159pt;margin-top:487.3pt;width:89.25pt;height:110.6pt;z-index:2517616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 style="mso-fit-shape-to-text:t">
                  <w:txbxContent>
                    <w:p w14:paraId="1D398BB5" w14:textId="176E2125" w:rsidR="00F63262" w:rsidRDefault="00F63262" w:rsidP="00F63262">
                      <w:r>
                        <w:t>Iniciar sessió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C061BD5" wp14:editId="6A078ABD">
                <wp:simplePos x="0" y="0"/>
                <wp:positionH relativeFrom="margin">
                  <wp:posOffset>1767840</wp:posOffset>
                </wp:positionH>
                <wp:positionV relativeFrom="paragraph">
                  <wp:posOffset>6858000</wp:posOffset>
                </wp:positionV>
                <wp:extent cx="1371600" cy="1404620"/>
                <wp:effectExtent l="0" t="0" r="19050" b="21590"/>
                <wp:wrapSquare wrapText="bothSides"/>
                <wp:docPr id="5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313D4" w14:textId="69FBDEFD" w:rsidR="00F63262" w:rsidRDefault="00F63262" w:rsidP="00F63262">
                            <w:r>
                              <w:t>Crear un compte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61BD5" id="_x0000_s1039" type="#_x0000_t202" style="position:absolute;left:0;text-align:left;margin-left:139.2pt;margin-top:540pt;width:108pt;height:110.6pt;z-index:2517637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 style="mso-fit-shape-to-text:t">
                  <w:txbxContent>
                    <w:p w14:paraId="511313D4" w14:textId="69FBDEFD" w:rsidR="00F63262" w:rsidRDefault="00F63262" w:rsidP="00F63262">
                      <w:r>
                        <w:t>Crear un compte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746159A" wp14:editId="325B0B2B">
                <wp:simplePos x="0" y="0"/>
                <wp:positionH relativeFrom="margin">
                  <wp:align>left</wp:align>
                </wp:positionH>
                <wp:positionV relativeFrom="paragraph">
                  <wp:posOffset>4457700</wp:posOffset>
                </wp:positionV>
                <wp:extent cx="3438525" cy="1219200"/>
                <wp:effectExtent l="0" t="0" r="9525" b="0"/>
                <wp:wrapSquare wrapText="bothSides"/>
                <wp:docPr id="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853A" w14:textId="02335B52" w:rsidR="00F63262" w:rsidRDefault="00F63262" w:rsidP="00F63262">
                            <w:r>
                              <w:t>Quan cliquem a “</w:t>
                            </w:r>
                            <w:proofErr w:type="spellStart"/>
                            <w:r>
                              <w:t>añadir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otra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cuenta</w:t>
                            </w:r>
                            <w:proofErr w:type="spellEnd"/>
                            <w:r>
                              <w:t xml:space="preserve">” ens apareix aquest pantalla on podem iniciar sessió o crear una conta al servei de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que ens servirà per poder iniciar sessió a la nostre aplicació.</w:t>
                            </w:r>
                          </w:p>
                          <w:p w14:paraId="5866BACA" w14:textId="77777777" w:rsidR="00F63262" w:rsidRDefault="00F63262" w:rsidP="00F6326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6159A" id="_x0000_s1040" type="#_x0000_t202" style="position:absolute;left:0;text-align:left;margin-left:0;margin-top:351pt;width:270.75pt;height:96pt;z-index:2517596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" stroked="f">
                <v:textbox>
                  <w:txbxContent>
                    <w:p w14:paraId="12BF853A" w14:textId="02335B52" w:rsidR="00F63262" w:rsidRDefault="00F63262" w:rsidP="00F63262">
                      <w:r>
                        <w:t>Quan cliquem a “</w:t>
                      </w:r>
                      <w:proofErr w:type="spellStart"/>
                      <w:r>
                        <w:t>añadir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otra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cuenta</w:t>
                      </w:r>
                      <w:proofErr w:type="spellEnd"/>
                      <w:r>
                        <w:t xml:space="preserve">” ens apareix aquest pantalla on podem iniciar sessió o crear una conta al servei de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que ens servirà per poder iniciar sessió a la nostre aplicació.</w:t>
                      </w:r>
                    </w:p>
                    <w:p w14:paraId="5866BACA" w14:textId="77777777" w:rsidR="00F63262" w:rsidRDefault="00F63262" w:rsidP="00F63262"/>
                  </w:txbxContent>
                </v:textbox>
                <w10:wrap type="square" anchorx="margin"/>
              </v:shape>
            </w:pict>
          </mc:Fallback>
        </mc:AlternateContent>
      </w:r>
      <w:r w:rsidRPr="00F63262">
        <w:rPr>
          <w:noProof/>
        </w:rPr>
        <w:drawing>
          <wp:anchor distT="0" distB="0" distL="114300" distR="114300" simplePos="0" relativeHeight="251757568" behindDoc="0" locked="0" layoutInCell="1" allowOverlap="1" wp14:anchorId="3BF98F38" wp14:editId="6BA171B1">
            <wp:simplePos x="0" y="0"/>
            <wp:positionH relativeFrom="column">
              <wp:posOffset>3977116</wp:posOffset>
            </wp:positionH>
            <wp:positionV relativeFrom="paragraph">
              <wp:posOffset>3400425</wp:posOffset>
            </wp:positionV>
            <wp:extent cx="2181616" cy="3880485"/>
            <wp:effectExtent l="0" t="0" r="9525" b="5715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896" cy="3882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70F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3972B29E" wp14:editId="124F9E6B">
                <wp:simplePos x="0" y="0"/>
                <wp:positionH relativeFrom="margin">
                  <wp:posOffset>2282190</wp:posOffset>
                </wp:positionH>
                <wp:positionV relativeFrom="paragraph">
                  <wp:posOffset>209550</wp:posOffset>
                </wp:positionV>
                <wp:extent cx="3409950" cy="1123950"/>
                <wp:effectExtent l="0" t="0" r="0" b="0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67AB1" w14:textId="02224B08" w:rsidR="00E1370F" w:rsidRDefault="00E1370F" w:rsidP="00E1370F">
                            <w:r>
                              <w:t>A part de iniciar sessió, en aquest desplegable podem clicar a afegir una altre conta, el que ens permetrà iniciar sessió o crear un nou compte.</w:t>
                            </w:r>
                          </w:p>
                          <w:p w14:paraId="302DA4F4" w14:textId="77777777" w:rsidR="00E1370F" w:rsidRDefault="00E1370F" w:rsidP="00E1370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2B29E" id="_x0000_s1041" type="#_x0000_t202" style="position:absolute;left:0;text-align:left;margin-left:179.7pt;margin-top:16.5pt;width:268.5pt;height:88.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" stroked="f">
                <v:textbox>
                  <w:txbxContent>
                    <w:p w14:paraId="25D67AB1" w14:textId="02224B08" w:rsidR="00E1370F" w:rsidRDefault="00E1370F" w:rsidP="00E1370F">
                      <w:r>
                        <w:t>A part de iniciar sessió, en aquest desplegable podem clicar a afegir una altre conta, el que ens permetrà iniciar sessió o crear un nou compte.</w:t>
                      </w:r>
                    </w:p>
                    <w:p w14:paraId="302DA4F4" w14:textId="77777777" w:rsidR="00E1370F" w:rsidRDefault="00E1370F" w:rsidP="00E1370F"/>
                  </w:txbxContent>
                </v:textbox>
                <w10:wrap type="square" anchorx="margin"/>
              </v:shape>
            </w:pict>
          </mc:Fallback>
        </mc:AlternateContent>
      </w:r>
      <w:r w:rsidR="00E1370F">
        <w:br w:type="page"/>
      </w:r>
    </w:p>
    <w:p w14:paraId="790A87A9" w14:textId="41195FC3" w:rsidR="00297576" w:rsidRDefault="00297576" w:rsidP="005A782E">
      <w:pPr>
        <w:pStyle w:val="Ttulo1"/>
      </w:pPr>
      <w:bookmarkStart w:id="27" w:name="_Toc41656470"/>
      <w:r>
        <w:lastRenderedPageBreak/>
        <w:t>Llistat dels vídeos</w:t>
      </w:r>
      <w:bookmarkEnd w:id="27"/>
    </w:p>
    <w:p w14:paraId="3B372336" w14:textId="7E31E006" w:rsidR="00297576" w:rsidRDefault="008E0AB1" w:rsidP="0029757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09" behindDoc="0" locked="0" layoutInCell="1" allowOverlap="1" wp14:anchorId="4C2CF84C" wp14:editId="0705CD14">
                <wp:simplePos x="0" y="0"/>
                <wp:positionH relativeFrom="margin">
                  <wp:posOffset>2358390</wp:posOffset>
                </wp:positionH>
                <wp:positionV relativeFrom="paragraph">
                  <wp:posOffset>85090</wp:posOffset>
                </wp:positionV>
                <wp:extent cx="3409950" cy="1228725"/>
                <wp:effectExtent l="0" t="0" r="0" b="9525"/>
                <wp:wrapSquare wrapText="bothSides"/>
                <wp:docPr id="5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157AC" w14:textId="20886F92" w:rsidR="008E0AB1" w:rsidRDefault="008E0AB1" w:rsidP="008E0AB1">
                            <w:r>
                              <w:t>Un cop iniciada la sessió, s’obrirà una pantalla on es mostrarà un llistat amb totes les sales de vídeo que hi ha creades fins el moment i un botó per poder crear la nostre pròpia sala.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CF84C" id="_x0000_s1042" type="#_x0000_t202" style="position:absolute;left:0;text-align:left;margin-left:185.7pt;margin-top:6.7pt;width:268.5pt;height:96.75pt;z-index:25168690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" stroked="f">
                <v:textbox>
                  <w:txbxContent>
                    <w:p w14:paraId="38A157AC" w14:textId="20886F92" w:rsidR="008E0AB1" w:rsidRDefault="008E0AB1" w:rsidP="008E0AB1">
                      <w:r>
                        <w:t xml:space="preserve">Un cop </w:t>
                      </w:r>
                      <w:r>
                        <w:t>iniciada la sessió</w:t>
                      </w:r>
                      <w:r>
                        <w:t xml:space="preserve">, </w:t>
                      </w:r>
                      <w:r>
                        <w:t xml:space="preserve">s’obrirà una pantalla on </w:t>
                      </w:r>
                      <w:r>
                        <w:t>es mostrarà un llistat amb totes les sales de vídeo que hi ha creades fins el moment</w:t>
                      </w:r>
                      <w:r>
                        <w:t xml:space="preserve"> i un botó per poder crear la nostre pròpia sala.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847A8B" w14:textId="5191D02D" w:rsidR="0098475B" w:rsidRDefault="008E0AB1" w:rsidP="00297576">
      <w:pPr>
        <w:tabs>
          <w:tab w:val="left" w:pos="5472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7BDF40" wp14:editId="5ACABA67">
                <wp:simplePos x="0" y="0"/>
                <wp:positionH relativeFrom="margin">
                  <wp:posOffset>2558415</wp:posOffset>
                </wp:positionH>
                <wp:positionV relativeFrom="paragraph">
                  <wp:posOffset>2033905</wp:posOffset>
                </wp:positionV>
                <wp:extent cx="3409950" cy="1314450"/>
                <wp:effectExtent l="0" t="0" r="0" b="0"/>
                <wp:wrapSquare wrapText="bothSides"/>
                <wp:docPr id="5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05726" w14:textId="7CE910C9" w:rsidR="008E0AB1" w:rsidRDefault="008E0AB1" w:rsidP="008E0AB1">
                            <w:r>
                              <w:t>Un cop aquí, podem clicar el botó per afegir o una de les sales.</w:t>
                            </w:r>
                          </w:p>
                          <w:p w14:paraId="1435EEED" w14:textId="7E20BA07" w:rsidR="008E0AB1" w:rsidRDefault="008E0AB1" w:rsidP="008E0AB1">
                            <w:r>
                              <w:t>A més també tenim l’opció de deixar clicat el clic d’una sala per esborrar-la en cas de que sigui nostre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BDF40" id="_x0000_s1043" type="#_x0000_t202" style="position:absolute;left:0;text-align:left;margin-left:201.45pt;margin-top:160.15pt;width:268.5pt;height:103.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" stroked="f">
                <v:textbox>
                  <w:txbxContent>
                    <w:p w14:paraId="56005726" w14:textId="7CE910C9" w:rsidR="008E0AB1" w:rsidRDefault="008E0AB1" w:rsidP="008E0AB1">
                      <w:r>
                        <w:t xml:space="preserve">Un cop </w:t>
                      </w:r>
                      <w:r>
                        <w:t>aquí, podem clicar el botó per afegir o una de les sales.</w:t>
                      </w:r>
                    </w:p>
                    <w:p w14:paraId="1435EEED" w14:textId="7E20BA07" w:rsidR="008E0AB1" w:rsidRDefault="008E0AB1" w:rsidP="008E0AB1">
                      <w:r>
                        <w:t>A més també tenim l’opció de deixar clicat el clic d’una sala per esborrar-la en cas de que sigui nostre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757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129B74" wp14:editId="7F86227A">
                <wp:simplePos x="0" y="0"/>
                <wp:positionH relativeFrom="column">
                  <wp:posOffset>2561562</wp:posOffset>
                </wp:positionH>
                <wp:positionV relativeFrom="paragraph">
                  <wp:posOffset>3688218</wp:posOffset>
                </wp:positionV>
                <wp:extent cx="1272209" cy="580445"/>
                <wp:effectExtent l="0" t="0" r="23495" b="1016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209" cy="5804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A6054" w14:textId="5A067041" w:rsidR="00297576" w:rsidRDefault="00297576" w:rsidP="00297576">
                            <w:pPr>
                              <w:jc w:val="center"/>
                            </w:pPr>
                            <w:r>
                              <w:t>Botó per afegir sales de vídeo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29B74" id="Cuadro de texto 17" o:spid="_x0000_s1044" type="#_x0000_t202" style="position:absolute;left:0;text-align:left;margin-left:201.7pt;margin-top:290.4pt;width:100.15pt;height:45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782A6054" w14:textId="5A067041" w:rsidR="00297576" w:rsidRDefault="00297576" w:rsidP="00297576">
                      <w:pPr>
                        <w:jc w:val="center"/>
                      </w:pPr>
                      <w:r>
                        <w:t>Botó per afegir sales de vídeo</w:t>
                      </w:r>
                    </w:p>
                  </w:txbxContent>
                </v:textbox>
              </v:shape>
            </w:pict>
          </mc:Fallback>
        </mc:AlternateContent>
      </w:r>
      <w:r w:rsidR="0029757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1D3EF88" wp14:editId="4D08027A">
                <wp:simplePos x="0" y="0"/>
                <wp:positionH relativeFrom="column">
                  <wp:posOffset>1941361</wp:posOffset>
                </wp:positionH>
                <wp:positionV relativeFrom="paragraph">
                  <wp:posOffset>3918806</wp:posOffset>
                </wp:positionV>
                <wp:extent cx="612250" cy="7951"/>
                <wp:effectExtent l="0" t="57150" r="35560" b="8763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250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EB80D" id="Conector recto de flecha 16" o:spid="_x0000_s1026" type="#_x0000_t32" style="position:absolute;margin-left:152.85pt;margin-top:308.55pt;width:48.2pt;height: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29757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F848950" wp14:editId="110A7739">
                <wp:simplePos x="0" y="0"/>
                <wp:positionH relativeFrom="column">
                  <wp:posOffset>3006835</wp:posOffset>
                </wp:positionH>
                <wp:positionV relativeFrom="paragraph">
                  <wp:posOffset>921164</wp:posOffset>
                </wp:positionV>
                <wp:extent cx="1248355" cy="477078"/>
                <wp:effectExtent l="0" t="0" r="28575" b="1841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47707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BF9D6" w14:textId="3DB9F1A2" w:rsidR="00297576" w:rsidRDefault="00297576" w:rsidP="00297576">
                            <w:pPr>
                              <w:jc w:val="center"/>
                            </w:pPr>
                            <w:r>
                              <w:t>Llistat de 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848950" id="Cuadro de texto 15" o:spid="_x0000_s1045" type="#_x0000_t202" style="position:absolute;left:0;text-align:left;margin-left:236.75pt;margin-top:72.55pt;width:98.3pt;height:37.5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263BF9D6" w14:textId="3DB9F1A2" w:rsidR="00297576" w:rsidRDefault="00297576" w:rsidP="00297576">
                      <w:pPr>
                        <w:jc w:val="center"/>
                      </w:pPr>
                      <w:r>
                        <w:t>Llistat de sales</w:t>
                      </w:r>
                    </w:p>
                  </w:txbxContent>
                </v:textbox>
              </v:shape>
            </w:pict>
          </mc:Fallback>
        </mc:AlternateContent>
      </w:r>
      <w:r w:rsidR="0029757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57F846" wp14:editId="14CD8C41">
                <wp:simplePos x="0" y="0"/>
                <wp:positionH relativeFrom="column">
                  <wp:posOffset>1511990</wp:posOffset>
                </wp:positionH>
                <wp:positionV relativeFrom="paragraph">
                  <wp:posOffset>1040434</wp:posOffset>
                </wp:positionV>
                <wp:extent cx="1486894" cy="55659"/>
                <wp:effectExtent l="0" t="19050" r="75565" b="9715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6894" cy="55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BAF1D" id="Conector recto de flecha 13" o:spid="_x0000_s1026" type="#_x0000_t32" style="position:absolute;margin-left:119.05pt;margin-top:81.9pt;width:117.1pt;height:4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297576">
        <w:rPr>
          <w:noProof/>
          <w:lang w:val="es-ES" w:eastAsia="es-ES"/>
        </w:rPr>
        <w:drawing>
          <wp:inline distT="0" distB="0" distL="0" distR="0" wp14:anchorId="6A311E5B" wp14:editId="595DA787">
            <wp:extent cx="2146770" cy="4412974"/>
            <wp:effectExtent l="0" t="0" r="635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8960" cy="44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06A3" w14:textId="53AE1A8C" w:rsidR="0098475B" w:rsidRDefault="008E0AB1" w:rsidP="005A782E">
      <w:pPr>
        <w:pStyle w:val="Ttul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4" behindDoc="0" locked="0" layoutInCell="1" allowOverlap="1" wp14:anchorId="68794BA5" wp14:editId="1F071676">
                <wp:simplePos x="0" y="0"/>
                <wp:positionH relativeFrom="page">
                  <wp:posOffset>4343400</wp:posOffset>
                </wp:positionH>
                <wp:positionV relativeFrom="paragraph">
                  <wp:posOffset>119380</wp:posOffset>
                </wp:positionV>
                <wp:extent cx="2847975" cy="828675"/>
                <wp:effectExtent l="0" t="0" r="9525" b="9525"/>
                <wp:wrapSquare wrapText="bothSides"/>
                <wp:docPr id="5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A9F1C" w14:textId="2FBABC64" w:rsidR="008E0AB1" w:rsidRDefault="008E0AB1" w:rsidP="008E0AB1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>Si fem clic al botó de afegir sala ens sortirà aquest formulari on podrem crear una nova sala.</w:t>
                            </w:r>
                          </w:p>
                          <w:p w14:paraId="488DA63D" w14:textId="2A5D8596" w:rsidR="008E0AB1" w:rsidRDefault="008E0AB1" w:rsidP="008E0AB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94BA5" id="_x0000_s1046" type="#_x0000_t202" style="position:absolute;left:0;text-align:left;margin-left:342pt;margin-top:9.4pt;width:224.25pt;height:65.25pt;z-index:2516858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" stroked="f">
                <v:textbox>
                  <w:txbxContent>
                    <w:p w14:paraId="60DA9F1C" w14:textId="2FBABC64" w:rsidR="008E0AB1" w:rsidRDefault="008E0AB1" w:rsidP="008E0AB1">
                      <w:pPr>
                        <w:tabs>
                          <w:tab w:val="left" w:pos="5472"/>
                        </w:tabs>
                      </w:pPr>
                      <w:r>
                        <w:t>Si fem clic al botó de afegir sala ens sortirà aquest</w:t>
                      </w:r>
                      <w:r>
                        <w:t xml:space="preserve"> formulari on podrem crear una nova sala.</w:t>
                      </w:r>
                    </w:p>
                    <w:p w14:paraId="488DA63D" w14:textId="2A5D8596" w:rsidR="008E0AB1" w:rsidRDefault="008E0AB1" w:rsidP="008E0AB1"/>
                  </w:txbxContent>
                </v:textbox>
                <w10:wrap type="square" anchorx="page"/>
              </v:shape>
            </w:pict>
          </mc:Fallback>
        </mc:AlternateContent>
      </w:r>
    </w:p>
    <w:p w14:paraId="6F1311E5" w14:textId="669477E7" w:rsidR="0098475B" w:rsidRDefault="008E0AB1" w:rsidP="00297576">
      <w:pPr>
        <w:tabs>
          <w:tab w:val="left" w:pos="5472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A9988FA" wp14:editId="02651F93">
                <wp:simplePos x="0" y="0"/>
                <wp:positionH relativeFrom="column">
                  <wp:posOffset>3949064</wp:posOffset>
                </wp:positionH>
                <wp:positionV relativeFrom="paragraph">
                  <wp:posOffset>1315085</wp:posOffset>
                </wp:positionV>
                <wp:extent cx="1476375" cy="373380"/>
                <wp:effectExtent l="0" t="0" r="28575" b="2667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733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C6B29" w14:textId="13B489FE" w:rsidR="0098475B" w:rsidRDefault="0098475B" w:rsidP="0098475B">
                            <w:pPr>
                              <w:jc w:val="center"/>
                            </w:pPr>
                            <w:proofErr w:type="spellStart"/>
                            <w:r>
                              <w:t>Link</w:t>
                            </w:r>
                            <w:proofErr w:type="spellEnd"/>
                            <w:r>
                              <w:t xml:space="preserve"> </w:t>
                            </w:r>
                            <w:r w:rsidR="008E0AB1">
                              <w:t>de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youtube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988FA" id="Cuadro de texto 36" o:spid="_x0000_s1047" type="#_x0000_t202" style="position:absolute;left:0;text-align:left;margin-left:310.95pt;margin-top:103.55pt;width:116.25pt;height:29.4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5C5C6B29" w14:textId="13B489FE" w:rsidR="0098475B" w:rsidRDefault="0098475B" w:rsidP="0098475B">
                      <w:pPr>
                        <w:jc w:val="center"/>
                      </w:pPr>
                      <w:proofErr w:type="spellStart"/>
                      <w:r>
                        <w:t>Link</w:t>
                      </w:r>
                      <w:proofErr w:type="spellEnd"/>
                      <w:r>
                        <w:t xml:space="preserve"> </w:t>
                      </w:r>
                      <w:r w:rsidR="008E0AB1">
                        <w:t>de</w:t>
                      </w:r>
                      <w:r>
                        <w:t xml:space="preserve"> </w:t>
                      </w:r>
                      <w:proofErr w:type="spellStart"/>
                      <w:r>
                        <w:t>youtube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8475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B25CE4" wp14:editId="66F2F496">
                <wp:simplePos x="0" y="0"/>
                <wp:positionH relativeFrom="column">
                  <wp:posOffset>3913284</wp:posOffset>
                </wp:positionH>
                <wp:positionV relativeFrom="paragraph">
                  <wp:posOffset>642758</wp:posOffset>
                </wp:positionV>
                <wp:extent cx="1272209" cy="492760"/>
                <wp:effectExtent l="0" t="0" r="23495" b="2159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209" cy="492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13651" w14:textId="259573B9" w:rsidR="0098475B" w:rsidRDefault="0098475B" w:rsidP="0098475B">
                            <w:pPr>
                              <w:jc w:val="center"/>
                            </w:pPr>
                            <w:r>
                              <w:t>Nom de la sala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25CE4" id="Cuadro de texto 28" o:spid="_x0000_s1048" type="#_x0000_t202" style="position:absolute;left:0;text-align:left;margin-left:308.15pt;margin-top:50.6pt;width:100.15pt;height:38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51B13651" w14:textId="259573B9" w:rsidR="0098475B" w:rsidRDefault="0098475B" w:rsidP="0098475B">
                      <w:pPr>
                        <w:jc w:val="center"/>
                      </w:pPr>
                      <w:r>
                        <w:t>Nom de la sala</w:t>
                      </w:r>
                    </w:p>
                  </w:txbxContent>
                </v:textbox>
              </v:shape>
            </w:pict>
          </mc:Fallback>
        </mc:AlternateContent>
      </w:r>
      <w:r w:rsidR="0098475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4B0D66" wp14:editId="19221BE9">
                <wp:simplePos x="0" y="0"/>
                <wp:positionH relativeFrom="column">
                  <wp:posOffset>2855761</wp:posOffset>
                </wp:positionH>
                <wp:positionV relativeFrom="paragraph">
                  <wp:posOffset>1461742</wp:posOffset>
                </wp:positionV>
                <wp:extent cx="1065474" cy="39757"/>
                <wp:effectExtent l="0" t="38100" r="40005" b="9398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4" cy="39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6388C" id="Conector recto de flecha 29" o:spid="_x0000_s1026" type="#_x0000_t32" style="position:absolute;margin-left:224.85pt;margin-top:115.1pt;width:83.9pt;height:3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98475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774EE8" wp14:editId="3839B6AF">
                <wp:simplePos x="0" y="0"/>
                <wp:positionH relativeFrom="column">
                  <wp:posOffset>2847808</wp:posOffset>
                </wp:positionH>
                <wp:positionV relativeFrom="paragraph">
                  <wp:posOffset>873346</wp:posOffset>
                </wp:positionV>
                <wp:extent cx="1049573" cy="7951"/>
                <wp:effectExtent l="0" t="57150" r="36830" b="8763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9573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44483" id="Conector recto de flecha 27" o:spid="_x0000_s1026" type="#_x0000_t32" style="position:absolute;margin-left:224.25pt;margin-top:68.75pt;width:82.65pt;height: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98475B">
        <w:rPr>
          <w:noProof/>
          <w:lang w:val="es-ES" w:eastAsia="es-ES"/>
        </w:rPr>
        <w:drawing>
          <wp:inline distT="0" distB="0" distL="0" distR="0" wp14:anchorId="22574B4C" wp14:editId="40E6447C">
            <wp:extent cx="3101690" cy="2258171"/>
            <wp:effectExtent l="0" t="0" r="381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2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00CB" w14:textId="77777777" w:rsidR="008E0AB1" w:rsidRDefault="008E0AB1" w:rsidP="00297576">
      <w:pPr>
        <w:tabs>
          <w:tab w:val="left" w:pos="5472"/>
        </w:tabs>
      </w:pPr>
    </w:p>
    <w:p w14:paraId="365AD906" w14:textId="76610372" w:rsidR="0098475B" w:rsidRDefault="008E0AB1" w:rsidP="00297576">
      <w:pPr>
        <w:tabs>
          <w:tab w:val="left" w:pos="5472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01EF6387" wp14:editId="3A6A3CF5">
                <wp:simplePos x="0" y="0"/>
                <wp:positionH relativeFrom="page">
                  <wp:posOffset>4219575</wp:posOffset>
                </wp:positionH>
                <wp:positionV relativeFrom="paragraph">
                  <wp:posOffset>0</wp:posOffset>
                </wp:positionV>
                <wp:extent cx="2847975" cy="1152525"/>
                <wp:effectExtent l="0" t="0" r="9525" b="9525"/>
                <wp:wrapSquare wrapText="bothSides"/>
                <wp:docPr id="5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AEEF2" w14:textId="4C3BA7DC" w:rsidR="008E0AB1" w:rsidRDefault="008E0AB1" w:rsidP="008E0AB1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>Un cop emplenats els camps podrem donar al botó “</w:t>
                            </w:r>
                            <w:proofErr w:type="spellStart"/>
                            <w:r>
                              <w:t>Okey</w:t>
                            </w:r>
                            <w:proofErr w:type="spellEnd"/>
                            <w:r>
                              <w:t xml:space="preserve">”, el que ens portarà a la nova sala creada o </w:t>
                            </w:r>
                            <w:proofErr w:type="spellStart"/>
                            <w:r>
                              <w:t>cancel</w:t>
                            </w:r>
                            <w:proofErr w:type="spellEnd"/>
                            <w:r>
                              <w:t>, que ens cancel·larà l’operació.</w:t>
                            </w:r>
                          </w:p>
                          <w:p w14:paraId="5BD9301B" w14:textId="77777777" w:rsidR="008E0AB1" w:rsidRDefault="008E0AB1" w:rsidP="008E0AB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F6387" id="_x0000_s1049" type="#_x0000_t202" style="position:absolute;left:0;text-align:left;margin-left:332.25pt;margin-top:0;width:224.25pt;height:90.7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" stroked="f">
                <v:textbox>
                  <w:txbxContent>
                    <w:p w14:paraId="1BAAEEF2" w14:textId="4C3BA7DC" w:rsidR="008E0AB1" w:rsidRDefault="008E0AB1" w:rsidP="008E0AB1">
                      <w:pPr>
                        <w:tabs>
                          <w:tab w:val="left" w:pos="5472"/>
                        </w:tabs>
                      </w:pPr>
                      <w:r>
                        <w:t>U</w:t>
                      </w:r>
                      <w:r>
                        <w:t>n cop emplenats els camps podrem donar al botó “</w:t>
                      </w:r>
                      <w:proofErr w:type="spellStart"/>
                      <w:r>
                        <w:t>Okey</w:t>
                      </w:r>
                      <w:proofErr w:type="spellEnd"/>
                      <w:r>
                        <w:t xml:space="preserve">”, </w:t>
                      </w:r>
                      <w:r>
                        <w:t>el que</w:t>
                      </w:r>
                      <w:r>
                        <w:t xml:space="preserve"> ens portarà a la nova sala creada</w:t>
                      </w:r>
                      <w:r>
                        <w:t xml:space="preserve"> o </w:t>
                      </w:r>
                      <w:proofErr w:type="spellStart"/>
                      <w:r>
                        <w:t>cancel</w:t>
                      </w:r>
                      <w:proofErr w:type="spellEnd"/>
                      <w:r>
                        <w:t>, que ens cancel·larà l’operació.</w:t>
                      </w:r>
                    </w:p>
                    <w:p w14:paraId="5BD9301B" w14:textId="77777777" w:rsidR="008E0AB1" w:rsidRDefault="008E0AB1" w:rsidP="008E0AB1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728896" behindDoc="1" locked="0" layoutInCell="1" allowOverlap="1" wp14:anchorId="5D8600D8" wp14:editId="6AFFF49E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3013075" cy="2148840"/>
            <wp:effectExtent l="0" t="0" r="0" b="3810"/>
            <wp:wrapTight wrapText="bothSides">
              <wp:wrapPolygon edited="0">
                <wp:start x="0" y="0"/>
                <wp:lineTo x="0" y="21447"/>
                <wp:lineTo x="21441" y="21447"/>
                <wp:lineTo x="21441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01445" w14:textId="2990BB42" w:rsidR="0098475B" w:rsidRDefault="0098475B" w:rsidP="00297576">
      <w:pPr>
        <w:tabs>
          <w:tab w:val="left" w:pos="5472"/>
        </w:tabs>
      </w:pPr>
    </w:p>
    <w:p w14:paraId="5B94EAC2" w14:textId="3771C08D" w:rsidR="0098475B" w:rsidRDefault="002C28B9" w:rsidP="002C28B9">
      <w:pPr>
        <w:spacing w:before="200" w:after="200" w:line="276" w:lineRule="auto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79BB01CC" wp14:editId="40A72B7D">
                <wp:simplePos x="0" y="0"/>
                <wp:positionH relativeFrom="page">
                  <wp:posOffset>3898900</wp:posOffset>
                </wp:positionH>
                <wp:positionV relativeFrom="paragraph">
                  <wp:posOffset>1045210</wp:posOffset>
                </wp:positionV>
                <wp:extent cx="2847975" cy="1152525"/>
                <wp:effectExtent l="0" t="0" r="9525" b="9525"/>
                <wp:wrapSquare wrapText="bothSides"/>
                <wp:docPr id="5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E80CF" w14:textId="63CCB6DE" w:rsidR="002C28B9" w:rsidRDefault="002C28B9" w:rsidP="002C28B9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 xml:space="preserve">Si quan cliquem OKAY el nom de la sala ja està agafat, no ens deixarà crear la sala i ens sortirà un </w:t>
                            </w:r>
                            <w:proofErr w:type="spellStart"/>
                            <w:r>
                              <w:t>toast</w:t>
                            </w:r>
                            <w:proofErr w:type="spellEnd"/>
                            <w:r>
                              <w:t xml:space="preserve"> d’avís.</w:t>
                            </w:r>
                          </w:p>
                          <w:p w14:paraId="00C0767F" w14:textId="77777777" w:rsidR="002C28B9" w:rsidRDefault="002C28B9" w:rsidP="002C28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B01CC" id="_x0000_s1050" type="#_x0000_t202" style="position:absolute;margin-left:307pt;margin-top:82.3pt;width:224.25pt;height:90.7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" stroked="f">
                <v:textbox>
                  <w:txbxContent>
                    <w:p w14:paraId="699E80CF" w14:textId="63CCB6DE" w:rsidR="002C28B9" w:rsidRDefault="002C28B9" w:rsidP="002C28B9">
                      <w:pPr>
                        <w:tabs>
                          <w:tab w:val="left" w:pos="5472"/>
                        </w:tabs>
                      </w:pPr>
                      <w:r>
                        <w:t xml:space="preserve">Si quan cliquem OKAY el nom de la sala ja està agafat, no ens deixarà crear la sala i ens sortirà un </w:t>
                      </w:r>
                      <w:proofErr w:type="spellStart"/>
                      <w:r>
                        <w:t>toast</w:t>
                      </w:r>
                      <w:proofErr w:type="spellEnd"/>
                      <w:r>
                        <w:t xml:space="preserve"> d’avís.</w:t>
                      </w:r>
                    </w:p>
                    <w:p w14:paraId="00C0767F" w14:textId="77777777" w:rsidR="002C28B9" w:rsidRDefault="002C28B9" w:rsidP="002C28B9"/>
                  </w:txbxContent>
                </v:textbox>
                <w10:wrap type="square" anchorx="page"/>
              </v:shape>
            </w:pict>
          </mc:Fallback>
        </mc:AlternateContent>
      </w:r>
      <w:r w:rsidRPr="002C28B9">
        <w:rPr>
          <w:noProof/>
        </w:rPr>
        <w:drawing>
          <wp:anchor distT="0" distB="0" distL="114300" distR="114300" simplePos="0" relativeHeight="251790336" behindDoc="0" locked="0" layoutInCell="1" allowOverlap="1" wp14:anchorId="59A192A1" wp14:editId="24E5D033">
            <wp:simplePos x="0" y="0"/>
            <wp:positionH relativeFrom="column">
              <wp:posOffset>-175260</wp:posOffset>
            </wp:positionH>
            <wp:positionV relativeFrom="paragraph">
              <wp:posOffset>1102995</wp:posOffset>
            </wp:positionV>
            <wp:extent cx="2914650" cy="5184140"/>
            <wp:effectExtent l="0" t="0" r="0" b="0"/>
            <wp:wrapSquare wrapText="bothSides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68FC243" wp14:editId="5A767CC0">
                <wp:simplePos x="0" y="0"/>
                <wp:positionH relativeFrom="column">
                  <wp:posOffset>1691640</wp:posOffset>
                </wp:positionH>
                <wp:positionV relativeFrom="paragraph">
                  <wp:posOffset>86360</wp:posOffset>
                </wp:positionV>
                <wp:extent cx="1285875" cy="295275"/>
                <wp:effectExtent l="0" t="0" r="28575" b="28575"/>
                <wp:wrapSquare wrapText="bothSides"/>
                <wp:docPr id="5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95275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B9B16" w14:textId="77777777" w:rsidR="008E0AB1" w:rsidRDefault="008E0AB1" w:rsidP="008E0AB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FC243" id="_x0000_s1051" type="#_x0000_t202" style="position:absolute;margin-left:133.2pt;margin-top:6.8pt;width:101.25pt;height:23.25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" filled="f" strokecolor="#a6b727 [3205]" strokeweight="1pt">
                <v:textbox>
                  <w:txbxContent>
                    <w:p w14:paraId="1EFB9B16" w14:textId="77777777" w:rsidR="008E0AB1" w:rsidRDefault="008E0AB1" w:rsidP="008E0AB1"/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005282AC" w14:textId="4C659486" w:rsidR="008E0AB1" w:rsidRDefault="008E0AB1" w:rsidP="00297576">
      <w:pPr>
        <w:tabs>
          <w:tab w:val="left" w:pos="5472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407B8D2D" wp14:editId="561ABC9A">
                <wp:simplePos x="0" y="0"/>
                <wp:positionH relativeFrom="page">
                  <wp:posOffset>3429000</wp:posOffset>
                </wp:positionH>
                <wp:positionV relativeFrom="paragraph">
                  <wp:posOffset>13335</wp:posOffset>
                </wp:positionV>
                <wp:extent cx="3095625" cy="1247775"/>
                <wp:effectExtent l="0" t="0" r="9525" b="9525"/>
                <wp:wrapSquare wrapText="bothSides"/>
                <wp:docPr id="5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CE739" w14:textId="56C7D142" w:rsidR="008E0AB1" w:rsidRDefault="008E0AB1" w:rsidP="008E0AB1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>En la pantalla del llistat,</w:t>
                            </w:r>
                            <w:r w:rsidR="002C28B9">
                              <w:t xml:space="preserve"> com ja hem dit,</w:t>
                            </w:r>
                            <w:r>
                              <w:t xml:space="preserve"> si fem un clic normal ens portarà a la sala que hàgim escollit. Si fem un clic llarg ens donarà la opció de esborrar la sala en cas que la sala sigui nostre.</w:t>
                            </w:r>
                          </w:p>
                          <w:p w14:paraId="43B2942C" w14:textId="77777777" w:rsidR="008E0AB1" w:rsidRDefault="008E0AB1" w:rsidP="008E0AB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B8D2D" id="_x0000_s1052" type="#_x0000_t202" style="position:absolute;left:0;text-align:left;margin-left:270pt;margin-top:1.05pt;width:243.75pt;height:98.2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" stroked="f">
                <v:textbox>
                  <w:txbxContent>
                    <w:p w14:paraId="02ECE739" w14:textId="56C7D142" w:rsidR="008E0AB1" w:rsidRDefault="008E0AB1" w:rsidP="008E0AB1">
                      <w:pPr>
                        <w:tabs>
                          <w:tab w:val="left" w:pos="5472"/>
                        </w:tabs>
                      </w:pPr>
                      <w:r>
                        <w:t>En la pantalla del llistat,</w:t>
                      </w:r>
                      <w:r w:rsidR="002C28B9">
                        <w:t xml:space="preserve"> com ja hem dit,</w:t>
                      </w:r>
                      <w:r>
                        <w:t xml:space="preserve"> si fem un clic normal ens portarà a la sala que hàgim escollit. Si fem un clic llarg ens donarà la opció de esborrar la sala en cas que la sala sigui nostre.</w:t>
                      </w:r>
                    </w:p>
                    <w:p w14:paraId="43B2942C" w14:textId="77777777" w:rsidR="008E0AB1" w:rsidRDefault="008E0AB1" w:rsidP="008E0AB1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783168" behindDoc="0" locked="0" layoutInCell="1" allowOverlap="1" wp14:anchorId="5468729F" wp14:editId="2E2038BA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146300" cy="4412615"/>
            <wp:effectExtent l="0" t="0" r="6350" b="6985"/>
            <wp:wrapSquare wrapText="bothSides"/>
            <wp:docPr id="523" name="Imagen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1195F" w14:textId="77777777" w:rsidR="002C28B9" w:rsidRDefault="002C28B9" w:rsidP="00297576">
      <w:pPr>
        <w:tabs>
          <w:tab w:val="left" w:pos="5472"/>
        </w:tabs>
      </w:pPr>
    </w:p>
    <w:p w14:paraId="09ADE01C" w14:textId="77777777" w:rsidR="002C28B9" w:rsidRDefault="002C28B9" w:rsidP="00297576">
      <w:pPr>
        <w:tabs>
          <w:tab w:val="left" w:pos="5472"/>
        </w:tabs>
      </w:pPr>
    </w:p>
    <w:p w14:paraId="09C72782" w14:textId="77777777" w:rsidR="002C28B9" w:rsidRDefault="002C28B9" w:rsidP="00297576">
      <w:pPr>
        <w:tabs>
          <w:tab w:val="left" w:pos="5472"/>
        </w:tabs>
      </w:pPr>
    </w:p>
    <w:p w14:paraId="0965309F" w14:textId="77777777" w:rsidR="002C28B9" w:rsidRDefault="002C28B9" w:rsidP="00297576">
      <w:pPr>
        <w:tabs>
          <w:tab w:val="left" w:pos="5472"/>
        </w:tabs>
      </w:pPr>
    </w:p>
    <w:p w14:paraId="46C68229" w14:textId="77777777" w:rsidR="002C28B9" w:rsidRDefault="002C28B9" w:rsidP="00297576">
      <w:pPr>
        <w:tabs>
          <w:tab w:val="left" w:pos="5472"/>
        </w:tabs>
      </w:pPr>
    </w:p>
    <w:p w14:paraId="62CCBC9E" w14:textId="77777777" w:rsidR="002C28B9" w:rsidRDefault="002C28B9" w:rsidP="00297576">
      <w:pPr>
        <w:tabs>
          <w:tab w:val="left" w:pos="5472"/>
        </w:tabs>
      </w:pPr>
    </w:p>
    <w:p w14:paraId="664E9F03" w14:textId="77777777" w:rsidR="002C28B9" w:rsidRDefault="002C28B9" w:rsidP="00297576">
      <w:pPr>
        <w:tabs>
          <w:tab w:val="left" w:pos="5472"/>
        </w:tabs>
      </w:pPr>
    </w:p>
    <w:p w14:paraId="6C19C4B6" w14:textId="77777777" w:rsidR="002C28B9" w:rsidRDefault="002C28B9" w:rsidP="00297576">
      <w:pPr>
        <w:tabs>
          <w:tab w:val="left" w:pos="5472"/>
        </w:tabs>
      </w:pPr>
    </w:p>
    <w:p w14:paraId="13A8FD93" w14:textId="77777777" w:rsidR="002C28B9" w:rsidRDefault="002C28B9" w:rsidP="00297576">
      <w:pPr>
        <w:tabs>
          <w:tab w:val="left" w:pos="5472"/>
        </w:tabs>
      </w:pPr>
    </w:p>
    <w:p w14:paraId="16B13FF4" w14:textId="77777777" w:rsidR="002C28B9" w:rsidRDefault="002C28B9" w:rsidP="00297576">
      <w:pPr>
        <w:tabs>
          <w:tab w:val="left" w:pos="5472"/>
        </w:tabs>
      </w:pPr>
    </w:p>
    <w:p w14:paraId="79E1D9E3" w14:textId="7ACA3FA8" w:rsidR="002C28B9" w:rsidRDefault="002C28B9" w:rsidP="00297576">
      <w:pPr>
        <w:tabs>
          <w:tab w:val="left" w:pos="5472"/>
        </w:tabs>
      </w:pPr>
    </w:p>
    <w:p w14:paraId="3A180232" w14:textId="54DE9503" w:rsidR="0098475B" w:rsidRDefault="002C28B9" w:rsidP="00297576">
      <w:pPr>
        <w:tabs>
          <w:tab w:val="left" w:pos="5472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B108099" wp14:editId="45B875CB">
                <wp:simplePos x="0" y="0"/>
                <wp:positionH relativeFrom="page">
                  <wp:posOffset>4352925</wp:posOffset>
                </wp:positionH>
                <wp:positionV relativeFrom="paragraph">
                  <wp:posOffset>1683385</wp:posOffset>
                </wp:positionV>
                <wp:extent cx="3133725" cy="1247775"/>
                <wp:effectExtent l="0" t="0" r="9525" b="9525"/>
                <wp:wrapSquare wrapText="bothSides"/>
                <wp:docPr id="5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D0247B" w14:textId="70F5E8F8" w:rsidR="002C28B9" w:rsidRDefault="002C28B9" w:rsidP="002C28B9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>Si deixem clicat una estona sobre d’una sala que SÍ hem creat nosaltres, ens preguntarà si realment volem esborrar-la i al clicar OK, s’eliminarà definitivament.</w:t>
                            </w:r>
                          </w:p>
                          <w:p w14:paraId="7E147698" w14:textId="77777777" w:rsidR="002C28B9" w:rsidRDefault="002C28B9" w:rsidP="002C28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08099" id="_x0000_s1053" type="#_x0000_t202" style="position:absolute;left:0;text-align:left;margin-left:342.75pt;margin-top:132.55pt;width:246.75pt;height:98.2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" stroked="f">
                <v:textbox>
                  <w:txbxContent>
                    <w:p w14:paraId="5AD0247B" w14:textId="70F5E8F8" w:rsidR="002C28B9" w:rsidRDefault="002C28B9" w:rsidP="002C28B9">
                      <w:pPr>
                        <w:tabs>
                          <w:tab w:val="left" w:pos="5472"/>
                        </w:tabs>
                      </w:pPr>
                      <w:r>
                        <w:t>Si deixem clicat una estona sobre d’una sala que</w:t>
                      </w:r>
                      <w:r>
                        <w:t xml:space="preserve"> SÍ</w:t>
                      </w:r>
                      <w:r>
                        <w:t xml:space="preserve"> hem creat nosaltres, </w:t>
                      </w:r>
                      <w:r>
                        <w:t>ens preguntarà si realment volem esborrar-la i al clicar OK, s’eliminarà definitivament.</w:t>
                      </w:r>
                    </w:p>
                    <w:p w14:paraId="7E147698" w14:textId="77777777" w:rsidR="002C28B9" w:rsidRDefault="002C28B9" w:rsidP="002C28B9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787264" behindDoc="0" locked="0" layoutInCell="1" allowOverlap="1" wp14:anchorId="6027D458" wp14:editId="0B5C6A1C">
            <wp:simplePos x="0" y="0"/>
            <wp:positionH relativeFrom="column">
              <wp:posOffset>-260985</wp:posOffset>
            </wp:positionH>
            <wp:positionV relativeFrom="paragraph">
              <wp:posOffset>1607185</wp:posOffset>
            </wp:positionV>
            <wp:extent cx="3324225" cy="1514475"/>
            <wp:effectExtent l="0" t="0" r="9525" b="952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55182E1B" wp14:editId="0E58C388">
                <wp:simplePos x="0" y="0"/>
                <wp:positionH relativeFrom="page">
                  <wp:posOffset>4324350</wp:posOffset>
                </wp:positionH>
                <wp:positionV relativeFrom="paragraph">
                  <wp:posOffset>86995</wp:posOffset>
                </wp:positionV>
                <wp:extent cx="3095625" cy="1247775"/>
                <wp:effectExtent l="0" t="0" r="9525" b="9525"/>
                <wp:wrapSquare wrapText="bothSides"/>
                <wp:docPr id="5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65BE3" w14:textId="68D337BF" w:rsidR="002C28B9" w:rsidRDefault="002C28B9" w:rsidP="002C28B9">
                            <w:pPr>
                              <w:tabs>
                                <w:tab w:val="left" w:pos="5472"/>
                              </w:tabs>
                            </w:pPr>
                            <w:r>
                              <w:t>Si deixem clicat una estona sobre d’una sala que NO hem creat nosaltres, aquest serra l’error que ens saltarà.</w:t>
                            </w:r>
                          </w:p>
                          <w:p w14:paraId="37DE31CA" w14:textId="77777777" w:rsidR="002C28B9" w:rsidRDefault="002C28B9" w:rsidP="002C28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82E1B" id="_x0000_s1054" type="#_x0000_t202" style="position:absolute;left:0;text-align:left;margin-left:340.5pt;margin-top:6.85pt;width:243.75pt;height:98.2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" stroked="f">
                <v:textbox>
                  <w:txbxContent>
                    <w:p w14:paraId="03065BE3" w14:textId="68D337BF" w:rsidR="002C28B9" w:rsidRDefault="002C28B9" w:rsidP="002C28B9">
                      <w:pPr>
                        <w:tabs>
                          <w:tab w:val="left" w:pos="5472"/>
                        </w:tabs>
                      </w:pPr>
                      <w:r>
                        <w:t>Si deixem clicat una estona sobre d’una sala que NO hem creat nosaltres, a</w:t>
                      </w:r>
                      <w:r>
                        <w:t>quest serra l’error que ens saltarà</w:t>
                      </w:r>
                      <w:r>
                        <w:t>.</w:t>
                      </w:r>
                    </w:p>
                    <w:p w14:paraId="37DE31CA" w14:textId="77777777" w:rsidR="002C28B9" w:rsidRDefault="002C28B9" w:rsidP="002C28B9"/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786240" behindDoc="0" locked="0" layoutInCell="1" allowOverlap="1" wp14:anchorId="12B74084" wp14:editId="6C7AC34C">
            <wp:simplePos x="0" y="0"/>
            <wp:positionH relativeFrom="column">
              <wp:posOffset>-241935</wp:posOffset>
            </wp:positionH>
            <wp:positionV relativeFrom="paragraph">
              <wp:posOffset>0</wp:posOffset>
            </wp:positionV>
            <wp:extent cx="3295650" cy="1476375"/>
            <wp:effectExtent l="0" t="0" r="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FCB12" w14:textId="1BDEFEB8" w:rsidR="0026711B" w:rsidRDefault="0026711B" w:rsidP="00297576">
      <w:pPr>
        <w:tabs>
          <w:tab w:val="left" w:pos="5472"/>
        </w:tabs>
      </w:pPr>
    </w:p>
    <w:p w14:paraId="2638F649" w14:textId="19725EBB" w:rsidR="0026711B" w:rsidRDefault="0026711B" w:rsidP="00297576">
      <w:pPr>
        <w:tabs>
          <w:tab w:val="left" w:pos="5472"/>
        </w:tabs>
      </w:pPr>
    </w:p>
    <w:p w14:paraId="53A8F849" w14:textId="1149308D" w:rsidR="0026711B" w:rsidRDefault="0026711B" w:rsidP="00297576">
      <w:pPr>
        <w:tabs>
          <w:tab w:val="left" w:pos="5472"/>
        </w:tabs>
      </w:pPr>
    </w:p>
    <w:p w14:paraId="52E6DEC9" w14:textId="13D8A945" w:rsidR="0098475B" w:rsidRDefault="0026711B" w:rsidP="005A782E">
      <w:pPr>
        <w:pStyle w:val="Ttulo1"/>
      </w:pPr>
      <w:bookmarkStart w:id="28" w:name="_Toc41656471"/>
      <w:r>
        <w:t>Sala de vídeo</w:t>
      </w:r>
      <w:bookmarkEnd w:id="28"/>
    </w:p>
    <w:p w14:paraId="79E2765B" w14:textId="4E624D9B" w:rsidR="005A782E" w:rsidRDefault="005A782E" w:rsidP="005A782E">
      <w:r>
        <w:t>Després de clicar en una sessió de la llista o de crear-ne una, entres a la sala de vídeo, aquí tenim el reproductor de vídeo on es veu el contingut de l’enllaç que hem posat. A sota tenim una llista amb els missatges d’aquesta sala i a sota un espai per poder escriure el missatge que vulguem amb un botó al costat. Al clicar el botó el missatge s’envia i tothom qui està a la sala el pot veure.</w:t>
      </w:r>
    </w:p>
    <w:p w14:paraId="45682485" w14:textId="474DCF45" w:rsidR="005A782E" w:rsidRDefault="005A782E" w:rsidP="005A782E">
      <w:pPr>
        <w:rPr>
          <w:b/>
          <w:bCs/>
          <w:smallCaps/>
          <w:color w:val="000000" w:themeColor="text1"/>
          <w:spacing w:val="15"/>
          <w:sz w:val="32"/>
          <w:szCs w:val="32"/>
        </w:rPr>
      </w:pPr>
    </w:p>
    <w:p w14:paraId="0F155273" w14:textId="4008CB16" w:rsidR="005A782E" w:rsidRDefault="005A782E" w:rsidP="005A782E">
      <w:pPr>
        <w:rPr>
          <w:b/>
          <w:bCs/>
          <w:smallCaps/>
          <w:color w:val="000000" w:themeColor="text1"/>
          <w:spacing w:val="15"/>
          <w:sz w:val="32"/>
          <w:szCs w:val="32"/>
        </w:rPr>
      </w:pPr>
    </w:p>
    <w:p w14:paraId="7B41945A" w14:textId="77777777" w:rsidR="005A782E" w:rsidRDefault="005A782E" w:rsidP="005A782E">
      <w:pPr>
        <w:tabs>
          <w:tab w:val="left" w:pos="5472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6483A4D" wp14:editId="79C3400A">
                <wp:simplePos x="0" y="0"/>
                <wp:positionH relativeFrom="column">
                  <wp:posOffset>3070225</wp:posOffset>
                </wp:positionH>
                <wp:positionV relativeFrom="paragraph">
                  <wp:posOffset>3939540</wp:posOffset>
                </wp:positionV>
                <wp:extent cx="2067339" cy="612251"/>
                <wp:effectExtent l="0" t="0" r="28575" b="1651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7339" cy="61225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86FE4" w14:textId="77777777" w:rsidR="005A782E" w:rsidRDefault="005A782E" w:rsidP="005A782E">
                            <w:pPr>
                              <w:jc w:val="center"/>
                            </w:pPr>
                            <w:r>
                              <w:t>Camp per escriure el missatge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83A4D" id="Cuadro de texto 48" o:spid="_x0000_s1055" type="#_x0000_t202" style="position:absolute;left:0;text-align:left;margin-left:241.75pt;margin-top:310.2pt;width:162.8pt;height:48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0F686FE4" w14:textId="77777777" w:rsidR="005A782E" w:rsidRDefault="005A782E" w:rsidP="005A782E">
                      <w:pPr>
                        <w:jc w:val="center"/>
                      </w:pPr>
                      <w:r>
                        <w:t>Camp per escriure el missatge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B6D666" wp14:editId="6BC8AD02">
                <wp:simplePos x="0" y="0"/>
                <wp:positionH relativeFrom="column">
                  <wp:posOffset>1376817</wp:posOffset>
                </wp:positionH>
                <wp:positionV relativeFrom="paragraph">
                  <wp:posOffset>4271976</wp:posOffset>
                </wp:positionV>
                <wp:extent cx="1661823" cy="723569"/>
                <wp:effectExtent l="38100" t="0" r="14605" b="5778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661823" cy="723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51ED3" id="Conector recto de flecha 47" o:spid="_x0000_s1026" type="#_x0000_t32" style="position:absolute;margin-left:108.4pt;margin-top:336.4pt;width:130.85pt;height:56.95pt;rotation:180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82F8731" wp14:editId="527CBF3C">
                <wp:simplePos x="0" y="0"/>
                <wp:positionH relativeFrom="column">
                  <wp:posOffset>3627037</wp:posOffset>
                </wp:positionH>
                <wp:positionV relativeFrom="paragraph">
                  <wp:posOffset>4741103</wp:posOffset>
                </wp:positionV>
                <wp:extent cx="1415332" cy="596348"/>
                <wp:effectExtent l="0" t="0" r="13970" b="13335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5332" cy="5963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93221" w14:textId="77777777" w:rsidR="005A782E" w:rsidRDefault="005A782E" w:rsidP="005A782E">
                            <w:pPr>
                              <w:jc w:val="center"/>
                            </w:pPr>
                            <w:r>
                              <w:t>Botó per enviar el missatge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F8731" id="Cuadro de texto 46" o:spid="_x0000_s1056" type="#_x0000_t202" style="position:absolute;left:0;text-align:left;margin-left:285.6pt;margin-top:373.3pt;width:111.45pt;height:46.9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34993221" w14:textId="77777777" w:rsidR="005A782E" w:rsidRDefault="005A782E" w:rsidP="005A782E">
                      <w:pPr>
                        <w:jc w:val="center"/>
                      </w:pPr>
                      <w:r>
                        <w:t>Botó per enviar el missatge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B19AFA4" wp14:editId="02340E8E">
                <wp:simplePos x="0" y="0"/>
                <wp:positionH relativeFrom="column">
                  <wp:posOffset>2346877</wp:posOffset>
                </wp:positionH>
                <wp:positionV relativeFrom="paragraph">
                  <wp:posOffset>5011448</wp:posOffset>
                </wp:positionV>
                <wp:extent cx="1264258" cy="0"/>
                <wp:effectExtent l="38100" t="76200" r="0" b="952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2642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D6AA2" id="Conector recto de flecha 45" o:spid="_x0000_s1026" type="#_x0000_t32" style="position:absolute;margin-left:184.8pt;margin-top:394.6pt;width:99.55pt;height:0;rotation:18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6EB28" wp14:editId="34CBDC02">
                <wp:simplePos x="0" y="0"/>
                <wp:positionH relativeFrom="column">
                  <wp:posOffset>3293082</wp:posOffset>
                </wp:positionH>
                <wp:positionV relativeFrom="paragraph">
                  <wp:posOffset>2721472</wp:posOffset>
                </wp:positionV>
                <wp:extent cx="1502797" cy="421226"/>
                <wp:effectExtent l="0" t="0" r="21590" b="17145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797" cy="42122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4ED95" w14:textId="77777777" w:rsidR="005A782E" w:rsidRDefault="005A782E" w:rsidP="005A782E">
                            <w:pPr>
                              <w:jc w:val="center"/>
                            </w:pPr>
                            <w:r>
                              <w:t>Xat en temps 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6EB28" id="Cuadro de texto 44" o:spid="_x0000_s1057" type="#_x0000_t202" style="position:absolute;left:0;text-align:left;margin-left:259.3pt;margin-top:214.3pt;width:118.35pt;height:33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7424ED95" w14:textId="77777777" w:rsidR="005A782E" w:rsidRDefault="005A782E" w:rsidP="005A782E">
                      <w:pPr>
                        <w:jc w:val="center"/>
                      </w:pPr>
                      <w:r>
                        <w:t>Xat en temps real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C6F1DD1" wp14:editId="0C1DB2B8">
                <wp:simplePos x="0" y="0"/>
                <wp:positionH relativeFrom="column">
                  <wp:posOffset>2450244</wp:posOffset>
                </wp:positionH>
                <wp:positionV relativeFrom="paragraph">
                  <wp:posOffset>2912303</wp:posOffset>
                </wp:positionV>
                <wp:extent cx="842838" cy="15903"/>
                <wp:effectExtent l="38100" t="76200" r="0" b="7937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842838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CCC50" id="Conector recto de flecha 43" o:spid="_x0000_s1026" type="#_x0000_t32" style="position:absolute;margin-left:192.95pt;margin-top:229.3pt;width:66.35pt;height:1.25pt;rotation:18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B5205EE" wp14:editId="2ADE7F71">
                <wp:simplePos x="0" y="0"/>
                <wp:positionH relativeFrom="column">
                  <wp:posOffset>3340625</wp:posOffset>
                </wp:positionH>
                <wp:positionV relativeFrom="paragraph">
                  <wp:posOffset>613907</wp:posOffset>
                </wp:positionV>
                <wp:extent cx="1741336" cy="421419"/>
                <wp:effectExtent l="0" t="0" r="11430" b="1714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336" cy="4214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B65EA" w14:textId="77777777" w:rsidR="005A782E" w:rsidRDefault="005A782E" w:rsidP="005A782E">
                            <w:pPr>
                              <w:jc w:val="center"/>
                            </w:pPr>
                            <w:r>
                              <w:t>Reproductor de vídeo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205EE" id="Cuadro de texto 42" o:spid="_x0000_s1058" type="#_x0000_t202" style="position:absolute;left:0;text-align:left;margin-left:263.05pt;margin-top:48.35pt;width:137.1pt;height:33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" fillcolor="#7cb1cf [2164]" strokecolor="#418ab3 [3204]" strokeweight=".5pt">
                <v:fill color2="#61a1c5 [2612]" rotate="t" colors="0 #a5c2d8;.5 #97b8d2;1 #84aecf" focus="100%" type="gradient">
                  <o:fill v:ext="view" type="gradientUnscaled"/>
                </v:fill>
                <v:textbox>
                  <w:txbxContent>
                    <w:p w14:paraId="47BB65EA" w14:textId="77777777" w:rsidR="005A782E" w:rsidRDefault="005A782E" w:rsidP="005A782E">
                      <w:pPr>
                        <w:jc w:val="center"/>
                      </w:pPr>
                      <w:r>
                        <w:t>Reproductor de vídeo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5E9D09" wp14:editId="27ACE8EA">
                <wp:simplePos x="0" y="0"/>
                <wp:positionH relativeFrom="column">
                  <wp:posOffset>2362780</wp:posOffset>
                </wp:positionH>
                <wp:positionV relativeFrom="paragraph">
                  <wp:posOffset>829062</wp:posOffset>
                </wp:positionV>
                <wp:extent cx="978010" cy="7951"/>
                <wp:effectExtent l="38100" t="76200" r="0" b="8763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978010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4436CE" id="Conector recto de flecha 41" o:spid="_x0000_s1026" type="#_x0000_t32" style="position:absolute;margin-left:186.05pt;margin-top:65.3pt;width:77pt;height:.65pt;rotation:18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1071D80" wp14:editId="09036775">
            <wp:extent cx="2687448" cy="552615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9194" cy="55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6422" w14:textId="6612DB1C" w:rsidR="005A782E" w:rsidRPr="005A782E" w:rsidRDefault="005A782E" w:rsidP="005A782E">
      <w:pPr>
        <w:tabs>
          <w:tab w:val="left" w:pos="5472"/>
        </w:tabs>
      </w:pPr>
    </w:p>
    <w:sectPr w:rsidR="005A782E" w:rsidRPr="005A782E" w:rsidSect="00516D94">
      <w:headerReference w:type="default" r:id="rId29"/>
      <w:footerReference w:type="default" r:id="rId30"/>
      <w:pgSz w:w="12240" w:h="15840"/>
      <w:pgMar w:top="1417" w:right="1701" w:bottom="1417" w:left="1701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651A85" w14:textId="77777777" w:rsidR="00344253" w:rsidRDefault="00344253" w:rsidP="0040148B">
      <w:pPr>
        <w:spacing w:before="0" w:after="0"/>
      </w:pPr>
      <w:r>
        <w:separator/>
      </w:r>
    </w:p>
    <w:p w14:paraId="25B73403" w14:textId="77777777" w:rsidR="00344253" w:rsidRDefault="00344253"/>
  </w:endnote>
  <w:endnote w:type="continuationSeparator" w:id="0">
    <w:p w14:paraId="11EAD340" w14:textId="77777777" w:rsidR="00344253" w:rsidRDefault="00344253" w:rsidP="0040148B">
      <w:pPr>
        <w:spacing w:before="0" w:after="0"/>
      </w:pPr>
      <w:r>
        <w:continuationSeparator/>
      </w:r>
    </w:p>
    <w:p w14:paraId="78B6EDC1" w14:textId="77777777" w:rsidR="00344253" w:rsidRDefault="003442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2105418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E7B64A4" w14:textId="77777777" w:rsidR="00F006C0" w:rsidRDefault="00F006C0" w:rsidP="00EE1FF9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ED0AB2A" w14:textId="77777777" w:rsidR="00F006C0" w:rsidRDefault="00F006C0" w:rsidP="0040148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AC8F5C" w14:textId="77777777" w:rsidR="00F006C0" w:rsidRDefault="00F006C0" w:rsidP="002C3D28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67632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E42D75" w14:textId="77777777" w:rsidR="00F006C0" w:rsidRDefault="00F006C0">
        <w:pPr>
          <w:pStyle w:val="Piedepgina"/>
          <w:jc w:val="center"/>
        </w:pPr>
        <w:r>
          <w:rPr>
            <w:noProof/>
            <w:lang w:val="es-ES" w:eastAsia="es-ES"/>
          </w:rPr>
          <mc:AlternateContent>
            <mc:Choice Requires="wps">
              <w:drawing>
                <wp:inline distT="0" distB="0" distL="0" distR="0" wp14:anchorId="3DA571DE" wp14:editId="78233665">
                  <wp:extent cx="5467350" cy="45085"/>
                  <wp:effectExtent l="38100" t="0" r="76200" b="12065"/>
                  <wp:docPr id="30" name="Flowchart: Decision 30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="http://schemas.microsoft.com/office/word/2018/wordml" xmlns:w16cex="http://schemas.microsoft.com/office/word/2018/wordml/cex">
              <w:pict>
                <v:shapetype w14:anchorId="5D27086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0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" fillcolor="white [3201]" strokecolor="#418ab3 [3204]" strokeweight="1pt">
                  <w10:anchorlock/>
                </v:shape>
              </w:pict>
            </mc:Fallback>
          </mc:AlternateContent>
        </w:r>
      </w:p>
      <w:p w14:paraId="39B0C9CE" w14:textId="70E8D533" w:rsidR="00F006C0" w:rsidRDefault="00F006C0">
        <w:pPr>
          <w:pStyle w:val="Piedepgina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9A6CF0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E3AB7AE" w14:textId="77777777" w:rsidR="00F006C0" w:rsidRDefault="00F006C0" w:rsidP="002C3D28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E8C34" w14:textId="77777777" w:rsidR="00344253" w:rsidRDefault="00344253" w:rsidP="0040148B">
      <w:pPr>
        <w:spacing w:before="0" w:after="0"/>
      </w:pPr>
      <w:r>
        <w:separator/>
      </w:r>
    </w:p>
    <w:p w14:paraId="410556C5" w14:textId="77777777" w:rsidR="00344253" w:rsidRDefault="00344253"/>
  </w:footnote>
  <w:footnote w:type="continuationSeparator" w:id="0">
    <w:p w14:paraId="6BAE0BED" w14:textId="77777777" w:rsidR="00344253" w:rsidRDefault="00344253" w:rsidP="0040148B">
      <w:pPr>
        <w:spacing w:before="0" w:after="0"/>
      </w:pPr>
      <w:r>
        <w:continuationSeparator/>
      </w:r>
    </w:p>
    <w:p w14:paraId="0F0C65B5" w14:textId="77777777" w:rsidR="00344253" w:rsidRDefault="0034425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74340E" w14:textId="77777777" w:rsidR="00F006C0" w:rsidRDefault="00F006C0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D2BB5B" wp14:editId="51A1CAD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13930" cy="9601200"/>
              <wp:effectExtent l="0" t="0" r="1905" b="9525"/>
              <wp:wrapNone/>
              <wp:docPr id="3" name="Group 3" descr="Background images and accent circles and rectangl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3930" cy="9601200"/>
                        <a:chOff x="0" y="0"/>
                        <a:chExt cx="7313930" cy="9601200"/>
                      </a:xfrm>
                    </wpg:grpSpPr>
                    <wps:wsp>
                      <wps:cNvPr id="570" name="Rectangle 570"/>
                      <wps:cNvSpPr/>
                      <wps:spPr>
                        <a:xfrm>
                          <a:off x="0" y="0"/>
                          <a:ext cx="32004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79" name="Group 79" descr="Circle Graphic" title="Circle Graphic"/>
                      <wpg:cNvGrpSpPr/>
                      <wpg:grpSpPr>
                        <a:xfrm>
                          <a:off x="800100" y="1066800"/>
                          <a:ext cx="6513830" cy="7220492"/>
                          <a:chOff x="-1616149" y="-420771"/>
                          <a:chExt cx="4718124" cy="5229626"/>
                        </a:xfrm>
                      </wpg:grpSpPr>
                      <wps:wsp>
                        <wps:cNvPr id="20" name="Oval 20"/>
                        <wps:cNvSpPr/>
                        <wps:spPr>
                          <a:xfrm>
                            <a:off x="-1172847" y="-420771"/>
                            <a:ext cx="3707311" cy="37072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2331720" y="4038600"/>
                            <a:ext cx="770255" cy="77025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457200" y="45720"/>
                            <a:ext cx="412339" cy="412339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 descr="workers working on laptop" title="workers working on laptop"/>
                        <wps:cNvSpPr/>
                        <wps:spPr>
                          <a:xfrm>
                            <a:off x="-1024230" y="-272155"/>
                            <a:ext cx="3450744" cy="3450724"/>
                          </a:xfrm>
                          <a:prstGeom prst="ellipse">
                            <a:avLst/>
                          </a:prstGeom>
                          <a:blipFill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  <a14:imgEffect>
                                        <a14:brightnessContrast bright="2000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 l="-34484" t="-815" r="-21673" b="-2283"/>
                            </a:stretch>
                          </a:blip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>
                            <a:off x="2468880" y="3535680"/>
                            <a:ext cx="125095" cy="125095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Oval 31"/>
                        <wps:cNvSpPr/>
                        <wps:spPr>
                          <a:xfrm>
                            <a:off x="732002" y="3477107"/>
                            <a:ext cx="1207345" cy="12073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949374" y="3680931"/>
                            <a:ext cx="780313" cy="7804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264920" y="2407920"/>
                            <a:ext cx="1757045" cy="1757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2026920" y="0"/>
                            <a:ext cx="1035685" cy="10356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-1616149" y="446543"/>
                            <a:ext cx="281482" cy="28148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94200</wp14:pctWidth>
              </wp14:sizeRelH>
              <wp14:sizeRelV relativeFrom="page">
                <wp14:pctHeight>95500</wp14:pctHeight>
              </wp14:sizeRelV>
            </wp:anchor>
          </w:drawing>
        </mc:Choice>
        <mc:Fallback>
          <w:pict>
            <v:group w14:anchorId="3C3F9CBD" id="Group 3" o:spid="_x0000_s1026" alt="Background images and accent circles and rectangles" style="position:absolute;margin-left:0;margin-top:0;width:575.9pt;height:756pt;z-index:251659264;mso-width-percent:942;mso-height-percent:955;mso-position-horizontal:center;mso-position-horizontal-relative:page;mso-position-vertical:center;mso-position-vertical-relative:page;mso-width-percent:942;mso-height-percent:955" coordsize="73139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">
              <v:rect id="Rectangle 570" o:spid="_x0000_s1027" style="position:absolute;width:32004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" fillcolor="#5e5e5e [3215]" stroked="f" strokeweight="1pt"/>
              <v:group id="Group 79" o:spid="_x0000_s1028" alt="Circle Graphic" style="position:absolute;left:8001;top:10668;width:65138;height:72204" coordorigin="-16161,-4207" coordsize="47181,5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oval id="Oval 20" o:spid="_x0000_s1029" style="position:absolute;left:-11728;top:-4207;width:37072;height:37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" filled="f" strokecolor="#418ab3 [3204]" strokeweight="1pt">
                  <v:stroke joinstyle="miter"/>
                </v:oval>
                <v:oval id="Oval 21" o:spid="_x0000_s1030" style="position:absolute;left:23317;top:40386;width:7702;height:7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" fillcolor="#a6b727 [3205]" stroked="f" strokeweight="1pt">
                  <v:stroke joinstyle="miter"/>
                </v:oval>
                <v:oval id="Oval 22" o:spid="_x0000_s1031" style="position:absolute;left:4572;top:457;width:4123;height:4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" fillcolor="#f69200 [3206]" stroked="f" strokeweight="1pt">
                  <v:stroke joinstyle="miter"/>
                </v:oval>
                <v:oval id="Oval 23" o:spid="_x0000_s1032" alt="workers working on laptop" style="position:absolute;left:-10242;top:-2721;width:34507;height:34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" stroked="f" strokeweight="1pt">
                  <v:fill r:id="rId3" o:title="workers working on laptop" recolor="t" rotate="t" type="frame"/>
                  <v:stroke joinstyle="miter"/>
                </v:oval>
                <v:oval id="Oval 24" o:spid="_x0000_s1033" style="position:absolute;left:24688;top:35356;width:1251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" fillcolor="#f69200 [3206]" stroked="f" strokeweight="1pt">
                  <v:stroke joinstyle="miter"/>
                </v:oval>
                <v:oval id="Oval 31" o:spid="_x0000_s1034" style="position:absolute;left:7320;top:34771;width:12073;height:12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" filled="f" strokecolor="#418ab3 [3204]" strokeweight="1pt">
                  <v:stroke joinstyle="miter"/>
                </v:oval>
                <v:oval id="Oval 32" o:spid="_x0000_s1035" style="position:absolute;left:9493;top:36809;width:7803;height:7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" fillcolor="#5e5e5e [3215]" stroked="f" strokeweight="1pt">
                  <v:stroke joinstyle="miter"/>
                </v:oval>
                <v:oval id="Oval 33" o:spid="_x0000_s1036" style="position:absolute;left:12649;top:24079;width:17570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" filled="f" strokecolor="#418ab3 [3204]" strokeweight="1pt">
                  <v:stroke joinstyle="miter"/>
                </v:oval>
                <v:oval id="Oval 34" o:spid="_x0000_s1037" style="position:absolute;left:20269;width:10357;height:10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" filled="f" strokecolor="#418ab3 [3204]" strokeweight="1pt">
                  <v:stroke joinstyle="miter"/>
                </v:oval>
                <v:oval id="Oval 14" o:spid="_x0000_s1038" style="position:absolute;left:-16161;top:4465;width:2815;height:2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" fillcolor="#a6b727 [3205]" stroked="f" strokeweight="1pt">
                  <v:stroke joinstyle="miter"/>
                </v:oval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6FD1C5" w14:textId="0DB6619D" w:rsidR="00F006C0" w:rsidRDefault="00F006C0" w:rsidP="008816BD">
    <w:pPr>
      <w:pStyle w:val="Encabezado"/>
      <w:jc w:val="left"/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31C82E61" wp14:editId="1E0F9108">
              <wp:simplePos x="0" y="0"/>
              <wp:positionH relativeFrom="page">
                <wp:posOffset>5443525</wp:posOffset>
              </wp:positionH>
              <wp:positionV relativeFrom="paragraph">
                <wp:posOffset>-30988</wp:posOffset>
              </wp:positionV>
              <wp:extent cx="2687320" cy="609600"/>
              <wp:effectExtent l="0" t="0" r="0" b="0"/>
              <wp:wrapSquare wrapText="bothSides"/>
              <wp:docPr id="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7320" cy="609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53B4E32" w14:textId="7252D628" w:rsidR="00F006C0" w:rsidRPr="00516D94" w:rsidRDefault="00F006C0">
                          <w:pPr>
                            <w:rPr>
                              <w:sz w:val="24"/>
                              <w:szCs w:val="18"/>
                            </w:rPr>
                          </w:pPr>
                          <w:r w:rsidRPr="00516D94">
                            <w:rPr>
                              <w:sz w:val="24"/>
                              <w:szCs w:val="18"/>
                            </w:rPr>
                            <w:t>Pol Lopez</w:t>
                          </w:r>
                          <w:r>
                            <w:rPr>
                              <w:sz w:val="24"/>
                              <w:szCs w:val="18"/>
                            </w:rPr>
                            <w:t xml:space="preserve">, </w:t>
                          </w:r>
                          <w:r w:rsidRPr="00516D94">
                            <w:rPr>
                              <w:sz w:val="24"/>
                              <w:szCs w:val="18"/>
                            </w:rPr>
                            <w:t>Joel Costa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C82E6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9" type="#_x0000_t202" style="position:absolute;margin-left:428.6pt;margin-top:-2.45pt;width:211.6pt;height:4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" filled="f" stroked="f">
              <v:textbox>
                <w:txbxContent>
                  <w:p w14:paraId="553B4E32" w14:textId="7252D628" w:rsidR="00F006C0" w:rsidRPr="00516D94" w:rsidRDefault="00F006C0">
                    <w:pPr>
                      <w:rPr>
                        <w:sz w:val="24"/>
                        <w:szCs w:val="18"/>
                      </w:rPr>
                    </w:pPr>
                    <w:r w:rsidRPr="00516D94">
                      <w:rPr>
                        <w:sz w:val="24"/>
                        <w:szCs w:val="18"/>
                      </w:rPr>
                      <w:t>Pol Lopez</w:t>
                    </w:r>
                    <w:r>
                      <w:rPr>
                        <w:sz w:val="24"/>
                        <w:szCs w:val="18"/>
                      </w:rPr>
                      <w:t xml:space="preserve">, </w:t>
                    </w:r>
                    <w:r w:rsidRPr="00516D94">
                      <w:rPr>
                        <w:sz w:val="24"/>
                        <w:szCs w:val="18"/>
                      </w:rPr>
                      <w:t>Joel Costa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64384" behindDoc="0" locked="0" layoutInCell="1" allowOverlap="1" wp14:anchorId="63C25047" wp14:editId="6404CEF8">
          <wp:simplePos x="0" y="0"/>
          <wp:positionH relativeFrom="margin">
            <wp:posOffset>-914400</wp:posOffset>
          </wp:positionH>
          <wp:positionV relativeFrom="paragraph">
            <wp:posOffset>-123825</wp:posOffset>
          </wp:positionV>
          <wp:extent cx="568960" cy="647700"/>
          <wp:effectExtent l="0" t="0" r="2540" b="0"/>
          <wp:wrapThrough wrapText="bothSides">
            <wp:wrapPolygon edited="0">
              <wp:start x="0" y="0"/>
              <wp:lineTo x="0" y="20965"/>
              <wp:lineTo x="20973" y="20965"/>
              <wp:lineTo x="20973" y="0"/>
              <wp:lineTo x="0" y="0"/>
            </wp:wrapPolygon>
          </wp:wrapThrough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896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0288" behindDoc="1" locked="0" layoutInCell="1" allowOverlap="1" wp14:anchorId="5C7C0D9C" wp14:editId="6C95B1D9">
          <wp:simplePos x="0" y="0"/>
          <wp:positionH relativeFrom="page">
            <wp:posOffset>5504815</wp:posOffset>
          </wp:positionH>
          <wp:positionV relativeFrom="paragraph">
            <wp:posOffset>-285750</wp:posOffset>
          </wp:positionV>
          <wp:extent cx="4196715" cy="933450"/>
          <wp:effectExtent l="0" t="0" r="0" b="0"/>
          <wp:wrapTight wrapText="bothSides">
            <wp:wrapPolygon edited="0">
              <wp:start x="21600" y="21600"/>
              <wp:lineTo x="21600" y="441"/>
              <wp:lineTo x="127" y="441"/>
              <wp:lineTo x="127" y="21600"/>
              <wp:lineTo x="21600" y="21600"/>
            </wp:wrapPolygon>
          </wp:wrapTight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banner-1071797_640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4196715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C28BE"/>
    <w:multiLevelType w:val="hybridMultilevel"/>
    <w:tmpl w:val="629A28EC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A3B0DD0"/>
    <w:multiLevelType w:val="hybridMultilevel"/>
    <w:tmpl w:val="81F4FA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E54F5"/>
    <w:multiLevelType w:val="hybridMultilevel"/>
    <w:tmpl w:val="579EE4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E5D2F"/>
    <w:multiLevelType w:val="hybridMultilevel"/>
    <w:tmpl w:val="24542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8446905"/>
    <w:multiLevelType w:val="hybridMultilevel"/>
    <w:tmpl w:val="B380D73C"/>
    <w:lvl w:ilvl="0" w:tplc="003AEA5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A8F5E20"/>
    <w:multiLevelType w:val="hybridMultilevel"/>
    <w:tmpl w:val="644040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EF6551F"/>
    <w:multiLevelType w:val="hybridMultilevel"/>
    <w:tmpl w:val="ACAAA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A85F78"/>
    <w:multiLevelType w:val="hybridMultilevel"/>
    <w:tmpl w:val="81EE09A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70A943BE"/>
    <w:multiLevelType w:val="hybridMultilevel"/>
    <w:tmpl w:val="A590FBC6"/>
    <w:lvl w:ilvl="0" w:tplc="54BC355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55E3B"/>
    <w:multiLevelType w:val="hybridMultilevel"/>
    <w:tmpl w:val="9DD203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62197"/>
    <w:multiLevelType w:val="hybridMultilevel"/>
    <w:tmpl w:val="8FB0CB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8"/>
  </w:num>
  <w:num w:numId="5">
    <w:abstractNumId w:val="9"/>
  </w:num>
  <w:num w:numId="6">
    <w:abstractNumId w:val="2"/>
  </w:num>
  <w:num w:numId="7">
    <w:abstractNumId w:val="1"/>
  </w:num>
  <w:num w:numId="8">
    <w:abstractNumId w:val="10"/>
  </w:num>
  <w:num w:numId="9">
    <w:abstractNumId w:val="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C02"/>
    <w:rsid w:val="00033603"/>
    <w:rsid w:val="00064F00"/>
    <w:rsid w:val="000702B4"/>
    <w:rsid w:val="000721B5"/>
    <w:rsid w:val="00076EF3"/>
    <w:rsid w:val="00081C21"/>
    <w:rsid w:val="00086B5A"/>
    <w:rsid w:val="00090EE9"/>
    <w:rsid w:val="000A282E"/>
    <w:rsid w:val="000A737C"/>
    <w:rsid w:val="000B799D"/>
    <w:rsid w:val="000C3695"/>
    <w:rsid w:val="000C7F06"/>
    <w:rsid w:val="000D065C"/>
    <w:rsid w:val="000E51A2"/>
    <w:rsid w:val="000F589C"/>
    <w:rsid w:val="000F6541"/>
    <w:rsid w:val="000F7F33"/>
    <w:rsid w:val="001020F3"/>
    <w:rsid w:val="001106C5"/>
    <w:rsid w:val="001175F7"/>
    <w:rsid w:val="00141C9A"/>
    <w:rsid w:val="00150795"/>
    <w:rsid w:val="00150DC1"/>
    <w:rsid w:val="001766B1"/>
    <w:rsid w:val="0017757D"/>
    <w:rsid w:val="001B05B3"/>
    <w:rsid w:val="001C0789"/>
    <w:rsid w:val="001C5071"/>
    <w:rsid w:val="001C592C"/>
    <w:rsid w:val="001C5F55"/>
    <w:rsid w:val="001F013B"/>
    <w:rsid w:val="001F5897"/>
    <w:rsid w:val="001F5D35"/>
    <w:rsid w:val="00206C6E"/>
    <w:rsid w:val="00213CD3"/>
    <w:rsid w:val="00230A0F"/>
    <w:rsid w:val="002316EB"/>
    <w:rsid w:val="00236A10"/>
    <w:rsid w:val="002374DA"/>
    <w:rsid w:val="002521BD"/>
    <w:rsid w:val="002554C8"/>
    <w:rsid w:val="0025701C"/>
    <w:rsid w:val="00261427"/>
    <w:rsid w:val="00261604"/>
    <w:rsid w:val="00261B86"/>
    <w:rsid w:val="0026711B"/>
    <w:rsid w:val="00275087"/>
    <w:rsid w:val="0028223D"/>
    <w:rsid w:val="0028470B"/>
    <w:rsid w:val="00285EBA"/>
    <w:rsid w:val="0029233E"/>
    <w:rsid w:val="00294ED3"/>
    <w:rsid w:val="00297576"/>
    <w:rsid w:val="002C28B9"/>
    <w:rsid w:val="002C3893"/>
    <w:rsid w:val="002C3D28"/>
    <w:rsid w:val="002D6E5D"/>
    <w:rsid w:val="002E1BB4"/>
    <w:rsid w:val="003013D9"/>
    <w:rsid w:val="0030736C"/>
    <w:rsid w:val="0030772C"/>
    <w:rsid w:val="0031646C"/>
    <w:rsid w:val="00344253"/>
    <w:rsid w:val="00345BCF"/>
    <w:rsid w:val="003478B7"/>
    <w:rsid w:val="0036074B"/>
    <w:rsid w:val="00360B77"/>
    <w:rsid w:val="00364057"/>
    <w:rsid w:val="003A480B"/>
    <w:rsid w:val="003B2E16"/>
    <w:rsid w:val="003C01B9"/>
    <w:rsid w:val="003C4D9E"/>
    <w:rsid w:val="003C5F27"/>
    <w:rsid w:val="003F3041"/>
    <w:rsid w:val="0040148B"/>
    <w:rsid w:val="00402E56"/>
    <w:rsid w:val="00407B2D"/>
    <w:rsid w:val="004132F4"/>
    <w:rsid w:val="00413425"/>
    <w:rsid w:val="00416ABB"/>
    <w:rsid w:val="004242D4"/>
    <w:rsid w:val="00430729"/>
    <w:rsid w:val="004320DC"/>
    <w:rsid w:val="004517A4"/>
    <w:rsid w:val="00473094"/>
    <w:rsid w:val="0047688C"/>
    <w:rsid w:val="00480892"/>
    <w:rsid w:val="00480D3C"/>
    <w:rsid w:val="004870B9"/>
    <w:rsid w:val="004A1027"/>
    <w:rsid w:val="004A20B3"/>
    <w:rsid w:val="004C30E4"/>
    <w:rsid w:val="004C52FF"/>
    <w:rsid w:val="004C60C5"/>
    <w:rsid w:val="004D77E3"/>
    <w:rsid w:val="004E1F7D"/>
    <w:rsid w:val="004E7DB8"/>
    <w:rsid w:val="004F5810"/>
    <w:rsid w:val="004F7786"/>
    <w:rsid w:val="00501B23"/>
    <w:rsid w:val="005116CD"/>
    <w:rsid w:val="0051389B"/>
    <w:rsid w:val="00514F8E"/>
    <w:rsid w:val="005155E9"/>
    <w:rsid w:val="00516D94"/>
    <w:rsid w:val="00551360"/>
    <w:rsid w:val="00555FC3"/>
    <w:rsid w:val="00556004"/>
    <w:rsid w:val="00556956"/>
    <w:rsid w:val="005600A9"/>
    <w:rsid w:val="005721F2"/>
    <w:rsid w:val="00586983"/>
    <w:rsid w:val="00594C02"/>
    <w:rsid w:val="005A2493"/>
    <w:rsid w:val="005A782E"/>
    <w:rsid w:val="005A7C6D"/>
    <w:rsid w:val="005B5EF7"/>
    <w:rsid w:val="005D5D86"/>
    <w:rsid w:val="005E27AF"/>
    <w:rsid w:val="005E49BF"/>
    <w:rsid w:val="005F7CA6"/>
    <w:rsid w:val="006108FC"/>
    <w:rsid w:val="006118E1"/>
    <w:rsid w:val="00617275"/>
    <w:rsid w:val="0062123A"/>
    <w:rsid w:val="00634AA1"/>
    <w:rsid w:val="00646E75"/>
    <w:rsid w:val="00652EA3"/>
    <w:rsid w:val="00665E40"/>
    <w:rsid w:val="006A27FE"/>
    <w:rsid w:val="006B0BFE"/>
    <w:rsid w:val="006C3E3F"/>
    <w:rsid w:val="006E0332"/>
    <w:rsid w:val="006E3953"/>
    <w:rsid w:val="006F490F"/>
    <w:rsid w:val="0074531E"/>
    <w:rsid w:val="00746237"/>
    <w:rsid w:val="00746BD1"/>
    <w:rsid w:val="00750911"/>
    <w:rsid w:val="00756A44"/>
    <w:rsid w:val="00774B9C"/>
    <w:rsid w:val="0078636D"/>
    <w:rsid w:val="00793B91"/>
    <w:rsid w:val="0079590F"/>
    <w:rsid w:val="007A5D77"/>
    <w:rsid w:val="007C0115"/>
    <w:rsid w:val="007C2E45"/>
    <w:rsid w:val="007D7AA8"/>
    <w:rsid w:val="007E319C"/>
    <w:rsid w:val="007E7941"/>
    <w:rsid w:val="007F0B6F"/>
    <w:rsid w:val="007F7D9B"/>
    <w:rsid w:val="00805645"/>
    <w:rsid w:val="00807AFC"/>
    <w:rsid w:val="0082295A"/>
    <w:rsid w:val="00850F90"/>
    <w:rsid w:val="008515E4"/>
    <w:rsid w:val="008816BD"/>
    <w:rsid w:val="0089617A"/>
    <w:rsid w:val="008A64DD"/>
    <w:rsid w:val="008A7F3C"/>
    <w:rsid w:val="008B3EE1"/>
    <w:rsid w:val="008D0FDC"/>
    <w:rsid w:val="008E0AB1"/>
    <w:rsid w:val="008E22BB"/>
    <w:rsid w:val="008E2928"/>
    <w:rsid w:val="008E61E0"/>
    <w:rsid w:val="00903735"/>
    <w:rsid w:val="0090433C"/>
    <w:rsid w:val="0090484C"/>
    <w:rsid w:val="00917AFC"/>
    <w:rsid w:val="00922E93"/>
    <w:rsid w:val="00953F5D"/>
    <w:rsid w:val="00955993"/>
    <w:rsid w:val="00967859"/>
    <w:rsid w:val="00967A61"/>
    <w:rsid w:val="00981F0C"/>
    <w:rsid w:val="0098475B"/>
    <w:rsid w:val="0099245F"/>
    <w:rsid w:val="009A14CD"/>
    <w:rsid w:val="009A6CF0"/>
    <w:rsid w:val="009B0E4E"/>
    <w:rsid w:val="009F0F84"/>
    <w:rsid w:val="009F30FD"/>
    <w:rsid w:val="009F4292"/>
    <w:rsid w:val="00A0161D"/>
    <w:rsid w:val="00A076C7"/>
    <w:rsid w:val="00A14E34"/>
    <w:rsid w:val="00A159D9"/>
    <w:rsid w:val="00A17AAC"/>
    <w:rsid w:val="00A261C9"/>
    <w:rsid w:val="00A31CF6"/>
    <w:rsid w:val="00A36D97"/>
    <w:rsid w:val="00A475EF"/>
    <w:rsid w:val="00A8253C"/>
    <w:rsid w:val="00A918C6"/>
    <w:rsid w:val="00A95001"/>
    <w:rsid w:val="00AB158A"/>
    <w:rsid w:val="00AE0B4B"/>
    <w:rsid w:val="00AF0623"/>
    <w:rsid w:val="00AF6D64"/>
    <w:rsid w:val="00B01733"/>
    <w:rsid w:val="00B10688"/>
    <w:rsid w:val="00B375AD"/>
    <w:rsid w:val="00B40430"/>
    <w:rsid w:val="00B529BC"/>
    <w:rsid w:val="00B5479D"/>
    <w:rsid w:val="00B6027A"/>
    <w:rsid w:val="00B6736F"/>
    <w:rsid w:val="00B82BB3"/>
    <w:rsid w:val="00BA5ACC"/>
    <w:rsid w:val="00BA605B"/>
    <w:rsid w:val="00BB355E"/>
    <w:rsid w:val="00BB51F5"/>
    <w:rsid w:val="00BC59AA"/>
    <w:rsid w:val="00BD785E"/>
    <w:rsid w:val="00BE5061"/>
    <w:rsid w:val="00BE6BD8"/>
    <w:rsid w:val="00C01D57"/>
    <w:rsid w:val="00C033FC"/>
    <w:rsid w:val="00C07486"/>
    <w:rsid w:val="00C102B2"/>
    <w:rsid w:val="00C17A6B"/>
    <w:rsid w:val="00C209F0"/>
    <w:rsid w:val="00C30667"/>
    <w:rsid w:val="00C36750"/>
    <w:rsid w:val="00C4338A"/>
    <w:rsid w:val="00C45472"/>
    <w:rsid w:val="00C523BA"/>
    <w:rsid w:val="00C542B2"/>
    <w:rsid w:val="00C61F75"/>
    <w:rsid w:val="00C84C5E"/>
    <w:rsid w:val="00C91277"/>
    <w:rsid w:val="00C9379C"/>
    <w:rsid w:val="00C95F51"/>
    <w:rsid w:val="00CA3E30"/>
    <w:rsid w:val="00CA70FF"/>
    <w:rsid w:val="00CA7EE3"/>
    <w:rsid w:val="00CD5377"/>
    <w:rsid w:val="00CD5DB1"/>
    <w:rsid w:val="00CF1946"/>
    <w:rsid w:val="00CF73E6"/>
    <w:rsid w:val="00D117EF"/>
    <w:rsid w:val="00D13692"/>
    <w:rsid w:val="00D13CC8"/>
    <w:rsid w:val="00D27300"/>
    <w:rsid w:val="00D300FF"/>
    <w:rsid w:val="00D42FA5"/>
    <w:rsid w:val="00D649B1"/>
    <w:rsid w:val="00D74C84"/>
    <w:rsid w:val="00D764DC"/>
    <w:rsid w:val="00D81DA3"/>
    <w:rsid w:val="00D85D2D"/>
    <w:rsid w:val="00D939C2"/>
    <w:rsid w:val="00DA18E2"/>
    <w:rsid w:val="00DA1B8B"/>
    <w:rsid w:val="00DB4D0B"/>
    <w:rsid w:val="00DC249C"/>
    <w:rsid w:val="00DC3529"/>
    <w:rsid w:val="00DC4FBA"/>
    <w:rsid w:val="00DD12AF"/>
    <w:rsid w:val="00DD7A10"/>
    <w:rsid w:val="00DE0703"/>
    <w:rsid w:val="00DE241B"/>
    <w:rsid w:val="00DE286B"/>
    <w:rsid w:val="00DF270E"/>
    <w:rsid w:val="00DF4A6B"/>
    <w:rsid w:val="00E0190D"/>
    <w:rsid w:val="00E027C3"/>
    <w:rsid w:val="00E07131"/>
    <w:rsid w:val="00E1370F"/>
    <w:rsid w:val="00E1725B"/>
    <w:rsid w:val="00E20831"/>
    <w:rsid w:val="00E314D0"/>
    <w:rsid w:val="00E55D74"/>
    <w:rsid w:val="00E664D9"/>
    <w:rsid w:val="00E834BC"/>
    <w:rsid w:val="00E90CAE"/>
    <w:rsid w:val="00E93263"/>
    <w:rsid w:val="00EB637D"/>
    <w:rsid w:val="00EB6823"/>
    <w:rsid w:val="00EC214D"/>
    <w:rsid w:val="00ED0C30"/>
    <w:rsid w:val="00EE1FF9"/>
    <w:rsid w:val="00EE4D43"/>
    <w:rsid w:val="00EE74F7"/>
    <w:rsid w:val="00EE79E9"/>
    <w:rsid w:val="00F006C0"/>
    <w:rsid w:val="00F0695C"/>
    <w:rsid w:val="00F24B52"/>
    <w:rsid w:val="00F255FF"/>
    <w:rsid w:val="00F40932"/>
    <w:rsid w:val="00F412D7"/>
    <w:rsid w:val="00F51E16"/>
    <w:rsid w:val="00F54082"/>
    <w:rsid w:val="00F5585F"/>
    <w:rsid w:val="00F63262"/>
    <w:rsid w:val="00F63FB5"/>
    <w:rsid w:val="00F67B91"/>
    <w:rsid w:val="00F712F7"/>
    <w:rsid w:val="00F816F8"/>
    <w:rsid w:val="00F95E79"/>
    <w:rsid w:val="00FA41F8"/>
    <w:rsid w:val="00FA5537"/>
    <w:rsid w:val="00FB22D0"/>
    <w:rsid w:val="00FC106D"/>
    <w:rsid w:val="00FC3F6B"/>
    <w:rsid w:val="00FD191E"/>
    <w:rsid w:val="00FD3BDA"/>
    <w:rsid w:val="00FD7ECD"/>
    <w:rsid w:val="00FD7FB8"/>
    <w:rsid w:val="00FE3F67"/>
    <w:rsid w:val="00FE428C"/>
    <w:rsid w:val="00FE481B"/>
    <w:rsid w:val="00FF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B6331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73094"/>
    <w:pPr>
      <w:spacing w:before="120" w:after="120" w:line="240" w:lineRule="auto"/>
      <w:jc w:val="both"/>
    </w:pPr>
    <w:rPr>
      <w:rFonts w:ascii="Times New Roman" w:hAnsi="Times New Roman"/>
      <w:sz w:val="28"/>
      <w:szCs w:val="20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473094"/>
    <w:pPr>
      <w:pBdr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pBdr>
      <w:shd w:val="clear" w:color="auto" w:fill="418AB3" w:themeFill="accent1"/>
      <w:spacing w:after="0"/>
      <w:jc w:val="center"/>
      <w:outlineLvl w:val="0"/>
    </w:pPr>
    <w:rPr>
      <w:b/>
      <w:bCs/>
      <w:smallCaps/>
      <w:color w:val="000000" w:themeColor="text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qFormat/>
    <w:rsid w:val="00DA18E2"/>
    <w:pPr>
      <w:pBdr>
        <w:top w:val="single" w:sz="24" w:space="0" w:color="D7E7F0" w:themeColor="accent1" w:themeTint="33"/>
        <w:left w:val="single" w:sz="24" w:space="0" w:color="D7E7F0" w:themeColor="accent1" w:themeTint="33"/>
        <w:bottom w:val="single" w:sz="24" w:space="0" w:color="D7E7F0" w:themeColor="accent1" w:themeTint="33"/>
        <w:right w:val="single" w:sz="24" w:space="0" w:color="D7E7F0" w:themeColor="accent1" w:themeTint="33"/>
      </w:pBdr>
      <w:shd w:val="clear" w:color="auto" w:fill="D7E7F0" w:themeFill="accent1" w:themeFillTint="33"/>
      <w:spacing w:after="0"/>
      <w:outlineLvl w:val="1"/>
    </w:pPr>
    <w:rPr>
      <w:caps/>
      <w:spacing w:val="15"/>
      <w:szCs w:val="22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DA18E2"/>
    <w:pPr>
      <w:pBdr>
        <w:top w:val="single" w:sz="6" w:space="2" w:color="418AB3" w:themeColor="accent1"/>
        <w:left w:val="single" w:sz="6" w:space="2" w:color="418AB3" w:themeColor="accent1"/>
      </w:pBdr>
      <w:spacing w:before="300" w:after="0"/>
      <w:outlineLvl w:val="2"/>
    </w:pPr>
    <w:rPr>
      <w:caps/>
      <w:color w:val="204458" w:themeColor="accent1" w:themeShade="7F"/>
      <w:spacing w:val="15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DA18E2"/>
    <w:pPr>
      <w:pBdr>
        <w:top w:val="dotted" w:sz="6" w:space="2" w:color="418AB3" w:themeColor="accent1"/>
        <w:left w:val="dotted" w:sz="6" w:space="2" w:color="418AB3" w:themeColor="accent1"/>
      </w:pBdr>
      <w:spacing w:before="300" w:after="0"/>
      <w:outlineLvl w:val="3"/>
    </w:pPr>
    <w:rPr>
      <w:caps/>
      <w:color w:val="306785" w:themeColor="accent1" w:themeShade="BF"/>
      <w:spacing w:val="10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DA18E2"/>
    <w:pPr>
      <w:pBdr>
        <w:bottom w:val="single" w:sz="6" w:space="1" w:color="418AB3" w:themeColor="accent1"/>
      </w:pBdr>
      <w:spacing w:before="300" w:after="0"/>
      <w:outlineLvl w:val="4"/>
    </w:pPr>
    <w:rPr>
      <w:caps/>
      <w:color w:val="306785" w:themeColor="accent1" w:themeShade="BF"/>
      <w:spacing w:val="10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DA18E2"/>
    <w:pPr>
      <w:pBdr>
        <w:bottom w:val="dotted" w:sz="6" w:space="1" w:color="418AB3" w:themeColor="accent1"/>
      </w:pBdr>
      <w:spacing w:before="300" w:after="0"/>
      <w:outlineLvl w:val="5"/>
    </w:pPr>
    <w:rPr>
      <w:caps/>
      <w:color w:val="306785" w:themeColor="accent1" w:themeShade="BF"/>
      <w:spacing w:val="10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DA18E2"/>
    <w:pPr>
      <w:spacing w:before="300" w:after="0"/>
      <w:outlineLvl w:val="6"/>
    </w:pPr>
    <w:rPr>
      <w:caps/>
      <w:color w:val="306785" w:themeColor="accent1" w:themeShade="BF"/>
      <w:spacing w:val="10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DA18E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DA18E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3094"/>
    <w:rPr>
      <w:rFonts w:ascii="Times New Roman" w:hAnsi="Times New Roman"/>
      <w:b/>
      <w:bCs/>
      <w:smallCaps/>
      <w:color w:val="000000" w:themeColor="text1"/>
      <w:spacing w:val="15"/>
      <w:sz w:val="32"/>
      <w:szCs w:val="32"/>
      <w:shd w:val="clear" w:color="auto" w:fill="418AB3" w:themeFill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C3D28"/>
    <w:rPr>
      <w:caps/>
      <w:spacing w:val="15"/>
      <w:shd w:val="clear" w:color="auto" w:fill="D7E7F0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12AF"/>
    <w:rPr>
      <w:caps/>
      <w:color w:val="204458" w:themeColor="accent1" w:themeShade="7F"/>
      <w:spacing w:val="15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12AF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12AF"/>
    <w:rPr>
      <w:i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A18E2"/>
    <w:rPr>
      <w:b/>
      <w:bCs/>
      <w:color w:val="306785" w:themeColor="accent1" w:themeShade="BF"/>
      <w:sz w:val="16"/>
      <w:szCs w:val="16"/>
    </w:rPr>
  </w:style>
  <w:style w:type="paragraph" w:styleId="Ttulo">
    <w:name w:val="Title"/>
    <w:aliases w:val="Heading 2.0"/>
    <w:basedOn w:val="Normal"/>
    <w:next w:val="Normal"/>
    <w:link w:val="TtuloCar"/>
    <w:uiPriority w:val="10"/>
    <w:qFormat/>
    <w:rsid w:val="00F40932"/>
    <w:pPr>
      <w:spacing w:before="0" w:after="0"/>
    </w:pPr>
    <w:rPr>
      <w:smallCaps/>
      <w:color w:val="306785" w:themeColor="accent1" w:themeShade="BF"/>
      <w:spacing w:val="10"/>
      <w:kern w:val="28"/>
      <w:sz w:val="32"/>
      <w:szCs w:val="52"/>
      <w:u w:val="thick"/>
    </w:rPr>
  </w:style>
  <w:style w:type="character" w:customStyle="1" w:styleId="TtuloCar">
    <w:name w:val="Título Car"/>
    <w:aliases w:val="Heading 2.0 Car"/>
    <w:basedOn w:val="Fuentedeprrafopredeter"/>
    <w:link w:val="Ttulo"/>
    <w:uiPriority w:val="10"/>
    <w:rsid w:val="00F40932"/>
    <w:rPr>
      <w:rFonts w:ascii="Times New Roman" w:hAnsi="Times New Roman"/>
      <w:smallCaps/>
      <w:color w:val="306785" w:themeColor="accent1" w:themeShade="BF"/>
      <w:spacing w:val="10"/>
      <w:kern w:val="28"/>
      <w:sz w:val="32"/>
      <w:szCs w:val="52"/>
      <w:u w:val="thick"/>
      <w:lang w:val="ca-ES"/>
    </w:rPr>
  </w:style>
  <w:style w:type="paragraph" w:styleId="Subttulo">
    <w:name w:val="Subtitle"/>
    <w:basedOn w:val="Ttulo"/>
    <w:next w:val="Normal"/>
    <w:link w:val="SubttuloCar"/>
    <w:uiPriority w:val="11"/>
    <w:qFormat/>
    <w:rsid w:val="00CD5377"/>
    <w:rPr>
      <w:smallCaps w:val="0"/>
      <w:sz w:val="28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CD5377"/>
    <w:rPr>
      <w:rFonts w:ascii="Times New Roman" w:hAnsi="Times New Roman"/>
      <w:color w:val="306785" w:themeColor="accent1" w:themeShade="BF"/>
      <w:spacing w:val="10"/>
      <w:kern w:val="28"/>
      <w:sz w:val="28"/>
      <w:szCs w:val="52"/>
      <w:u w:val="single"/>
      <w:lang w:val="ca-ES"/>
    </w:rPr>
  </w:style>
  <w:style w:type="character" w:styleId="Textoennegrita">
    <w:name w:val="Strong"/>
    <w:uiPriority w:val="22"/>
    <w:semiHidden/>
    <w:rsid w:val="00DA18E2"/>
    <w:rPr>
      <w:b/>
      <w:bCs/>
    </w:rPr>
  </w:style>
  <w:style w:type="character" w:styleId="nfasis">
    <w:name w:val="Emphasis"/>
    <w:uiPriority w:val="20"/>
    <w:semiHidden/>
    <w:rsid w:val="00DA18E2"/>
    <w:rPr>
      <w:caps/>
      <w:color w:val="204458" w:themeColor="accent1" w:themeShade="7F"/>
      <w:spacing w:val="5"/>
    </w:rPr>
  </w:style>
  <w:style w:type="paragraph" w:styleId="Sinespaciado">
    <w:name w:val="No Spacing"/>
    <w:basedOn w:val="Normal"/>
    <w:link w:val="SinespaciadoCar"/>
    <w:uiPriority w:val="1"/>
    <w:semiHidden/>
    <w:qFormat/>
    <w:rsid w:val="00DD12AF"/>
    <w:pPr>
      <w:spacing w:before="0" w:after="0"/>
    </w:pPr>
  </w:style>
  <w:style w:type="character" w:customStyle="1" w:styleId="SinespaciadoCar">
    <w:name w:val="Sin espaciado Car"/>
    <w:basedOn w:val="Fuentedeprrafopredeter"/>
    <w:link w:val="Sinespaciado"/>
    <w:uiPriority w:val="1"/>
    <w:semiHidden/>
    <w:rsid w:val="002C3D28"/>
    <w:rPr>
      <w:szCs w:val="20"/>
    </w:rPr>
  </w:style>
  <w:style w:type="paragraph" w:styleId="Prrafodelista">
    <w:name w:val="List Paragraph"/>
    <w:basedOn w:val="Normal"/>
    <w:uiPriority w:val="34"/>
    <w:semiHidden/>
    <w:rsid w:val="00DA18E2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473094"/>
    <w:pPr>
      <w:ind w:left="434" w:right="611"/>
      <w:jc w:val="center"/>
    </w:pPr>
    <w:rPr>
      <w:rFonts w:asciiTheme="majorHAnsi" w:hAnsiTheme="majorHAnsi"/>
      <w:b/>
      <w:noProof/>
      <w:sz w:val="52"/>
      <w:szCs w:val="36"/>
    </w:rPr>
  </w:style>
  <w:style w:type="character" w:customStyle="1" w:styleId="CitaCar">
    <w:name w:val="Cita Car"/>
    <w:basedOn w:val="Fuentedeprrafopredeter"/>
    <w:link w:val="Cita"/>
    <w:uiPriority w:val="29"/>
    <w:rsid w:val="00473094"/>
    <w:rPr>
      <w:rFonts w:asciiTheme="majorHAnsi" w:hAnsiTheme="majorHAnsi"/>
      <w:b/>
      <w:noProof/>
      <w:sz w:val="52"/>
      <w:szCs w:val="36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DA18E2"/>
    <w:pPr>
      <w:pBdr>
        <w:top w:val="single" w:sz="4" w:space="10" w:color="418AB3" w:themeColor="accent1"/>
        <w:left w:val="single" w:sz="4" w:space="10" w:color="418AB3" w:themeColor="accent1"/>
      </w:pBdr>
      <w:spacing w:after="0"/>
      <w:ind w:left="1296" w:right="1152"/>
    </w:pPr>
    <w:rPr>
      <w:i/>
      <w:iCs/>
      <w:color w:val="418AB3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B82BB3"/>
    <w:rPr>
      <w:i/>
      <w:iCs/>
      <w:color w:val="418AB3" w:themeColor="accent1"/>
      <w:sz w:val="20"/>
      <w:szCs w:val="20"/>
    </w:rPr>
  </w:style>
  <w:style w:type="character" w:styleId="nfasissutil">
    <w:name w:val="Subtle Emphasis"/>
    <w:uiPriority w:val="19"/>
    <w:semiHidden/>
    <w:rsid w:val="00DA18E2"/>
    <w:rPr>
      <w:i/>
      <w:iCs/>
      <w:color w:val="204458" w:themeColor="accent1" w:themeShade="7F"/>
    </w:rPr>
  </w:style>
  <w:style w:type="character" w:styleId="nfasisintenso">
    <w:name w:val="Intense Emphasis"/>
    <w:uiPriority w:val="21"/>
    <w:semiHidden/>
    <w:rsid w:val="00DA18E2"/>
    <w:rPr>
      <w:b/>
      <w:bCs/>
      <w:caps/>
      <w:color w:val="204458" w:themeColor="accent1" w:themeShade="7F"/>
      <w:spacing w:val="10"/>
    </w:rPr>
  </w:style>
  <w:style w:type="character" w:styleId="Referenciasutil">
    <w:name w:val="Subtle Reference"/>
    <w:uiPriority w:val="31"/>
    <w:semiHidden/>
    <w:rsid w:val="00DA18E2"/>
    <w:rPr>
      <w:b/>
      <w:bCs/>
      <w:color w:val="418AB3" w:themeColor="accent1"/>
    </w:rPr>
  </w:style>
  <w:style w:type="character" w:styleId="Referenciaintensa">
    <w:name w:val="Intense Reference"/>
    <w:uiPriority w:val="32"/>
    <w:semiHidden/>
    <w:rsid w:val="00DA18E2"/>
    <w:rPr>
      <w:b/>
      <w:bCs/>
      <w:i/>
      <w:iCs/>
      <w:caps/>
      <w:color w:val="418AB3" w:themeColor="accent1"/>
    </w:rPr>
  </w:style>
  <w:style w:type="character" w:styleId="Ttulodellibro">
    <w:name w:val="Book Title"/>
    <w:uiPriority w:val="33"/>
    <w:semiHidden/>
    <w:rsid w:val="00DA18E2"/>
    <w:rPr>
      <w:b/>
      <w:bCs/>
      <w:i/>
      <w:iCs/>
      <w:spacing w:val="9"/>
    </w:rPr>
  </w:style>
  <w:style w:type="paragraph" w:styleId="TtuloTDC">
    <w:name w:val="TOC Heading"/>
    <w:basedOn w:val="Ttulo1"/>
    <w:next w:val="Normal"/>
    <w:uiPriority w:val="39"/>
    <w:unhideWhenUsed/>
    <w:qFormat/>
    <w:rsid w:val="00DA18E2"/>
    <w:pPr>
      <w:outlineLvl w:val="9"/>
    </w:pPr>
  </w:style>
  <w:style w:type="paragraph" w:styleId="Piedepgina">
    <w:name w:val="footer"/>
    <w:basedOn w:val="Normal"/>
    <w:link w:val="PiedepginaCar"/>
    <w:uiPriority w:val="99"/>
    <w:rsid w:val="00B82BB3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3D28"/>
    <w:rPr>
      <w:szCs w:val="20"/>
    </w:rPr>
  </w:style>
  <w:style w:type="character" w:styleId="Nmerodepgina">
    <w:name w:val="page number"/>
    <w:basedOn w:val="Fuentedeprrafopredeter"/>
    <w:uiPriority w:val="99"/>
    <w:semiHidden/>
    <w:unhideWhenUsed/>
    <w:rsid w:val="0040148B"/>
  </w:style>
  <w:style w:type="paragraph" w:styleId="Encabezado">
    <w:name w:val="header"/>
    <w:basedOn w:val="Normal"/>
    <w:link w:val="EncabezadoCar"/>
    <w:uiPriority w:val="99"/>
    <w:semiHidden/>
    <w:rsid w:val="00261604"/>
    <w:pPr>
      <w:tabs>
        <w:tab w:val="center" w:pos="4680"/>
        <w:tab w:val="right" w:pos="9360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C3D28"/>
    <w:rPr>
      <w:szCs w:val="20"/>
    </w:rPr>
  </w:style>
  <w:style w:type="table" w:styleId="Tablaconcuadrcula">
    <w:name w:val="Table Grid"/>
    <w:basedOn w:val="Tablanormal"/>
    <w:uiPriority w:val="39"/>
    <w:rsid w:val="00DD12A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rsid w:val="00B82BB3"/>
    <w:pPr>
      <w:jc w:val="left"/>
    </w:pPr>
    <w:rPr>
      <w:rFonts w:asciiTheme="minorHAnsi" w:hAnsiTheme="minorHAnsi" w:cstheme="minorHAnsi"/>
      <w:b/>
      <w:bCs/>
      <w:caps/>
      <w:sz w:val="20"/>
    </w:rPr>
  </w:style>
  <w:style w:type="paragraph" w:styleId="TDC2">
    <w:name w:val="toc 2"/>
    <w:basedOn w:val="Normal"/>
    <w:next w:val="Normal"/>
    <w:autoRedefine/>
    <w:uiPriority w:val="39"/>
    <w:rsid w:val="00B82BB3"/>
    <w:pPr>
      <w:spacing w:before="0" w:after="0"/>
      <w:ind w:left="280"/>
      <w:jc w:val="left"/>
    </w:pPr>
    <w:rPr>
      <w:rFonts w:asciiTheme="minorHAnsi" w:hAnsiTheme="minorHAnsi" w:cstheme="minorHAnsi"/>
      <w:smallCaps/>
      <w:sz w:val="20"/>
    </w:rPr>
  </w:style>
  <w:style w:type="paragraph" w:styleId="Encabezadodelista">
    <w:name w:val="toa heading"/>
    <w:basedOn w:val="Ttulo1"/>
    <w:next w:val="Normal"/>
    <w:uiPriority w:val="99"/>
    <w:rsid w:val="00B82BB3"/>
  </w:style>
  <w:style w:type="character" w:styleId="Textodelmarcadordeposicin">
    <w:name w:val="Placeholder Text"/>
    <w:basedOn w:val="Fuentedeprrafopredeter"/>
    <w:uiPriority w:val="99"/>
    <w:semiHidden/>
    <w:rsid w:val="00B82BB3"/>
    <w:rPr>
      <w:color w:val="808080"/>
    </w:rPr>
  </w:style>
  <w:style w:type="paragraph" w:customStyle="1" w:styleId="Subsubtitulo">
    <w:name w:val="Subsubtitulo"/>
    <w:basedOn w:val="Normal"/>
    <w:qFormat/>
    <w:rsid w:val="0029233E"/>
    <w:rPr>
      <w:b/>
      <w:u w:val="single"/>
    </w:rPr>
  </w:style>
  <w:style w:type="character" w:styleId="Hipervnculo">
    <w:name w:val="Hyperlink"/>
    <w:basedOn w:val="Fuentedeprrafopredeter"/>
    <w:uiPriority w:val="99"/>
    <w:unhideWhenUsed/>
    <w:rsid w:val="003A480B"/>
    <w:rPr>
      <w:color w:val="F59E00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rsid w:val="003A480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766B1"/>
    <w:rPr>
      <w:color w:val="B2B2B2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02E56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CF73E6"/>
    <w:pPr>
      <w:spacing w:before="0" w:after="0"/>
      <w:ind w:left="560"/>
      <w:jc w:val="left"/>
    </w:pPr>
    <w:rPr>
      <w:rFonts w:asciiTheme="minorHAnsi" w:hAnsiTheme="minorHAnsi" w:cstheme="minorHAnsi"/>
      <w:i/>
      <w:iCs/>
      <w:sz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CF73E6"/>
    <w:pPr>
      <w:spacing w:before="0" w:after="0"/>
      <w:ind w:left="280" w:hanging="280"/>
    </w:pPr>
  </w:style>
  <w:style w:type="paragraph" w:styleId="TDC4">
    <w:name w:val="toc 4"/>
    <w:basedOn w:val="Normal"/>
    <w:next w:val="Normal"/>
    <w:autoRedefine/>
    <w:uiPriority w:val="39"/>
    <w:unhideWhenUsed/>
    <w:rsid w:val="00CF73E6"/>
    <w:pPr>
      <w:spacing w:before="0"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CF73E6"/>
    <w:pPr>
      <w:spacing w:before="0"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CF73E6"/>
    <w:pPr>
      <w:spacing w:before="0"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CF73E6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CF73E6"/>
    <w:pPr>
      <w:spacing w:before="0"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CF73E6"/>
    <w:pPr>
      <w:spacing w:before="0"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8E29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0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2.wdp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pixabay.com/en/banner-header-wave-line-swing-1071797/" TargetMode="External"/><Relationship Id="rId2" Type="http://schemas.openxmlformats.org/officeDocument/2006/relationships/image" Target="media/image17.jp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el\AppData\Roaming\Microsoft\Templates\Software%20newsletter.dotx" TargetMode="External"/></Relationship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9699F-0836-4BC7-A123-30DA655488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28E936-D4D3-42B0-AA65-BC0C660E04D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7A92BA37-1713-4117-8D4A-CF25C0A741B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552951-D42B-4E34-9FB1-77786148F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newsletter</Template>
  <TotalTime>0</TotalTime>
  <Pages>1</Pages>
  <Words>242</Words>
  <Characters>1335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2020-04-13T17:48:00Z</dcterms:created>
  <dcterms:modified xsi:type="dcterms:W3CDTF">2020-05-29T16:37:00Z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